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C225" w14:textId="77777777" w:rsidR="00850B05" w:rsidRDefault="00850B05" w:rsidP="000A45FD">
      <w:pPr>
        <w:pStyle w:val="T0Cursor"/>
        <w:numPr>
          <w:ilvl w:val="0"/>
          <w:numId w:val="0"/>
        </w:numPr>
        <w:rPr>
          <w:rStyle w:val="Boldred"/>
          <w:rFonts w:ascii="ABBvoice" w:hAnsi="ABBvoice"/>
          <w:b w:val="0"/>
        </w:rPr>
      </w:pPr>
    </w:p>
    <w:p w14:paraId="15FEBE04" w14:textId="77777777" w:rsidR="00850B05" w:rsidRPr="00850B05" w:rsidRDefault="00850B05" w:rsidP="00850B05">
      <w:pPr>
        <w:pStyle w:val="T1Categorytitle"/>
      </w:pPr>
    </w:p>
    <w:p w14:paraId="68CC583F" w14:textId="77777777" w:rsidR="00065290" w:rsidRDefault="00000000">
      <w:pPr>
        <w:pStyle w:val="a9"/>
      </w:pPr>
      <w:r>
        <w:t>配方使用说明书</w:t>
      </w:r>
    </w:p>
    <w:tbl>
      <w:tblPr>
        <w:tblStyle w:val="ABBTableStyl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65290" w14:paraId="6F4908A5" w14:textId="77777777" w:rsidTr="00065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2625CF4" w14:textId="77777777" w:rsidR="00065290" w:rsidRDefault="00000000">
            <w:r>
              <w:t>项目名称</w:t>
            </w:r>
          </w:p>
        </w:tc>
        <w:tc>
          <w:tcPr>
            <w:tcW w:w="4677" w:type="dxa"/>
          </w:tcPr>
          <w:p w14:paraId="1294BDFB" w14:textId="77777777" w:rsidR="000652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ABB</w:t>
            </w:r>
            <w:r>
              <w:rPr>
                <w:lang w:eastAsia="zh-CN"/>
              </w:rPr>
              <w:t>机器人视觉绑定系统</w:t>
            </w:r>
          </w:p>
        </w:tc>
      </w:tr>
      <w:tr w:rsidR="00065290" w14:paraId="0A03A8C3" w14:textId="77777777" w:rsidTr="000652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FDD9734" w14:textId="77777777" w:rsidR="00065290" w:rsidRDefault="00000000">
            <w:r>
              <w:t>文档名称</w:t>
            </w:r>
          </w:p>
        </w:tc>
        <w:tc>
          <w:tcPr>
            <w:tcW w:w="4677" w:type="dxa"/>
          </w:tcPr>
          <w:p w14:paraId="52FE8A12" w14:textId="77777777" w:rsidR="000652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配方使用说明书</w:t>
            </w:r>
          </w:p>
        </w:tc>
      </w:tr>
      <w:tr w:rsidR="00065290" w14:paraId="3712EC4A" w14:textId="77777777" w:rsidTr="000652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96DFA9C" w14:textId="77777777" w:rsidR="00065290" w:rsidRDefault="00000000">
            <w:r>
              <w:t>版本号</w:t>
            </w:r>
          </w:p>
        </w:tc>
        <w:tc>
          <w:tcPr>
            <w:tcW w:w="4677" w:type="dxa"/>
          </w:tcPr>
          <w:p w14:paraId="1B340E3D" w14:textId="77777777" w:rsidR="000652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V1.0</w:t>
            </w:r>
          </w:p>
        </w:tc>
      </w:tr>
      <w:tr w:rsidR="00065290" w14:paraId="792E9435" w14:textId="77777777" w:rsidTr="000652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FF9A36" w14:textId="77777777" w:rsidR="00065290" w:rsidRDefault="00000000">
            <w:r>
              <w:t>编制人</w:t>
            </w:r>
          </w:p>
        </w:tc>
        <w:tc>
          <w:tcPr>
            <w:tcW w:w="4677" w:type="dxa"/>
          </w:tcPr>
          <w:p w14:paraId="47CC06D2" w14:textId="7E951CF4" w:rsidR="00065290" w:rsidRDefault="008A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滕金龙</w:t>
            </w:r>
          </w:p>
        </w:tc>
      </w:tr>
      <w:tr w:rsidR="00065290" w14:paraId="234C3A54" w14:textId="77777777" w:rsidTr="000652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AF8A101" w14:textId="77777777" w:rsidR="00065290" w:rsidRDefault="00000000">
            <w:r>
              <w:t>审核人</w:t>
            </w:r>
          </w:p>
        </w:tc>
        <w:tc>
          <w:tcPr>
            <w:tcW w:w="4677" w:type="dxa"/>
          </w:tcPr>
          <w:p w14:paraId="7F455EA1" w14:textId="47E9CFA3" w:rsidR="00065290" w:rsidRDefault="006129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俞迪龙</w:t>
            </w:r>
          </w:p>
        </w:tc>
      </w:tr>
      <w:tr w:rsidR="00065290" w14:paraId="6A250761" w14:textId="77777777" w:rsidTr="000652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E667B76" w14:textId="77777777" w:rsidR="00065290" w:rsidRDefault="00000000">
            <w:r>
              <w:t>编制日期</w:t>
            </w:r>
          </w:p>
        </w:tc>
        <w:tc>
          <w:tcPr>
            <w:tcW w:w="4677" w:type="dxa"/>
          </w:tcPr>
          <w:p w14:paraId="7C9B3AA0" w14:textId="041A26BE" w:rsidR="00065290" w:rsidRDefault="008A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20260</w:t>
            </w:r>
            <w:r w:rsidR="00D65173">
              <w:rPr>
                <w:rFonts w:hint="eastAsia"/>
                <w:lang w:eastAsia="zh-CN"/>
              </w:rPr>
              <w:t>419</w:t>
            </w:r>
          </w:p>
        </w:tc>
      </w:tr>
    </w:tbl>
    <w:p w14:paraId="29990CCD" w14:textId="77777777" w:rsidR="00065290" w:rsidRDefault="00065290">
      <w:pPr>
        <w:rPr>
          <w:lang w:eastAsia="zh-CN"/>
        </w:rPr>
      </w:pPr>
    </w:p>
    <w:p w14:paraId="423A8782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t>目录</w:t>
      </w:r>
    </w:p>
    <w:p w14:paraId="5A6D4BE9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文档目的</w:t>
      </w:r>
    </w:p>
    <w:p w14:paraId="2E0600A3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配方概述</w:t>
      </w:r>
    </w:p>
    <w:p w14:paraId="375342A2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配方文件保存位置</w:t>
      </w:r>
    </w:p>
    <w:p w14:paraId="10301D64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配方在系统中的作用</w:t>
      </w:r>
    </w:p>
    <w:p w14:paraId="20E44552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配方管理界面说明</w:t>
      </w:r>
    </w:p>
    <w:p w14:paraId="704412E8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标准使用流程</w:t>
      </w:r>
    </w:p>
    <w:p w14:paraId="7E96505A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各页面详细操作说明</w:t>
      </w:r>
    </w:p>
    <w:p w14:paraId="6795997C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配方保存与生效机制</w:t>
      </w:r>
    </w:p>
    <w:p w14:paraId="712E0F92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主流程依赖的关键配置项</w:t>
      </w:r>
    </w:p>
    <w:p w14:paraId="0F1858F7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现场调试建议</w:t>
      </w:r>
    </w:p>
    <w:p w14:paraId="3419B833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当前版本限制说明</w:t>
      </w:r>
    </w:p>
    <w:p w14:paraId="59BC4668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操作员简版流程</w:t>
      </w:r>
    </w:p>
    <w:p w14:paraId="26E5E15E" w14:textId="77777777" w:rsidR="00065290" w:rsidRDefault="00000000">
      <w:pPr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附录：配方参数表</w:t>
      </w:r>
    </w:p>
    <w:p w14:paraId="5C03A7F7" w14:textId="77777777" w:rsidR="00065290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文档目的</w:t>
      </w:r>
    </w:p>
    <w:p w14:paraId="134FA040" w14:textId="1BD42E52" w:rsidR="00065290" w:rsidRDefault="00000000">
      <w:pPr>
        <w:rPr>
          <w:lang w:eastAsia="zh-CN"/>
        </w:rPr>
      </w:pPr>
      <w:r>
        <w:rPr>
          <w:lang w:eastAsia="zh-CN"/>
        </w:rPr>
        <w:t>本文档用于说明当前系统中</w:t>
      </w:r>
      <w:r>
        <w:rPr>
          <w:lang w:eastAsia="zh-CN"/>
        </w:rPr>
        <w:t>"</w:t>
      </w:r>
      <w:r>
        <w:rPr>
          <w:lang w:eastAsia="zh-CN"/>
        </w:rPr>
        <w:t>配方</w:t>
      </w:r>
      <w:r>
        <w:rPr>
          <w:lang w:eastAsia="zh-CN"/>
        </w:rPr>
        <w:t>"</w:t>
      </w:r>
      <w:r>
        <w:rPr>
          <w:lang w:eastAsia="zh-CN"/>
        </w:rPr>
        <w:t>功能的实际用途、配置方法、使用步骤以及注意事项。文档内容适用于培训、交付、归档和现场操作指导。</w:t>
      </w:r>
    </w:p>
    <w:p w14:paraId="70C371D7" w14:textId="77777777" w:rsidR="00065290" w:rsidRDefault="00000000">
      <w:pPr>
        <w:rPr>
          <w:lang w:eastAsia="zh-CN"/>
        </w:rPr>
      </w:pPr>
      <w:r>
        <w:rPr>
          <w:lang w:eastAsia="zh-CN"/>
        </w:rPr>
        <w:t>本文档重点说明以下内容：</w:t>
      </w:r>
    </w:p>
    <w:p w14:paraId="14F346F6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配方是什么；</w:t>
      </w:r>
    </w:p>
    <w:p w14:paraId="53F5F69A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配方在系统中的实际作用；</w:t>
      </w:r>
    </w:p>
    <w:p w14:paraId="1E02445E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如何创建、编辑、保存和切换配方；</w:t>
      </w:r>
    </w:p>
    <w:p w14:paraId="58059C7E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图像采集、坐标系创建、</w:t>
      </w:r>
      <w:r>
        <w:rPr>
          <w:lang w:eastAsia="zh-CN"/>
        </w:rPr>
        <w:t xml:space="preserve">AI </w:t>
      </w:r>
      <w:r>
        <w:rPr>
          <w:lang w:eastAsia="zh-CN"/>
        </w:rPr>
        <w:t>模型配置的具体使用方法；</w:t>
      </w:r>
    </w:p>
    <w:p w14:paraId="6A517F83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哪些参数当前版本已经在主流程中生效；</w:t>
      </w:r>
    </w:p>
    <w:p w14:paraId="5395BA74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哪些参数当前仅保存，但尚未进入主流程。</w:t>
      </w:r>
    </w:p>
    <w:p w14:paraId="7B525D58" w14:textId="557AA3EF" w:rsidR="00675F02" w:rsidRPr="00675F02" w:rsidRDefault="00000000" w:rsidP="00675F0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配方概述</w:t>
      </w:r>
    </w:p>
    <w:p w14:paraId="6135DA59" w14:textId="77777777" w:rsidR="00065290" w:rsidRDefault="00000000">
      <w:pPr>
        <w:rPr>
          <w:lang w:eastAsia="zh-CN"/>
        </w:rPr>
      </w:pPr>
      <w:r>
        <w:rPr>
          <w:lang w:eastAsia="zh-CN"/>
        </w:rPr>
        <w:t>在当前程序中，配方可以理解为一套完整的检测参数模板。每个配方都独立保存产品检测所需的图像采集参数、坐标标定参数和</w:t>
      </w:r>
      <w:r>
        <w:rPr>
          <w:lang w:eastAsia="zh-CN"/>
        </w:rPr>
        <w:t xml:space="preserve"> AI </w:t>
      </w:r>
      <w:r>
        <w:rPr>
          <w:lang w:eastAsia="zh-CN"/>
        </w:rPr>
        <w:t>推理参数。</w:t>
      </w:r>
    </w:p>
    <w:p w14:paraId="6A066F95" w14:textId="77777777" w:rsidR="00065290" w:rsidRDefault="00000000">
      <w:pPr>
        <w:rPr>
          <w:lang w:eastAsia="zh-CN"/>
        </w:rPr>
      </w:pPr>
      <w:r>
        <w:rPr>
          <w:lang w:eastAsia="zh-CN"/>
        </w:rPr>
        <w:t>每个配方主要包含以下内容：</w:t>
      </w:r>
    </w:p>
    <w:p w14:paraId="13F38C83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基础信息：名称、描述、创建时间、修改时间；</w:t>
      </w:r>
    </w:p>
    <w:p w14:paraId="016227DB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图像采集参数：图像目录、是否从扫码枪读取、二维码移除数量、曝光时间、增益；</w:t>
      </w:r>
    </w:p>
    <w:p w14:paraId="2D9F9AC2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坐标系参数：原点、</w:t>
      </w:r>
      <w:r>
        <w:rPr>
          <w:lang w:eastAsia="zh-CN"/>
        </w:rPr>
        <w:t xml:space="preserve">X </w:t>
      </w:r>
      <w:r>
        <w:rPr>
          <w:lang w:eastAsia="zh-CN"/>
        </w:rPr>
        <w:t>方向点、</w:t>
      </w:r>
      <w:r>
        <w:rPr>
          <w:lang w:eastAsia="zh-CN"/>
        </w:rPr>
        <w:t xml:space="preserve">Y </w:t>
      </w:r>
      <w:r>
        <w:rPr>
          <w:lang w:eastAsia="zh-CN"/>
        </w:rPr>
        <w:t>方向点、方格尺寸、棋盘参数、圆点检测参数、图像预处理参数；</w:t>
      </w:r>
    </w:p>
    <w:p w14:paraId="5F00BFAB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模型参数：边缘检测模型路径、缩放参数、置信度、</w:t>
      </w:r>
      <w:r>
        <w:rPr>
          <w:lang w:eastAsia="zh-CN"/>
        </w:rPr>
        <w:t>IoU</w:t>
      </w:r>
      <w:r>
        <w:rPr>
          <w:lang w:eastAsia="zh-CN"/>
        </w:rPr>
        <w:t>、推理行为参数、角度检测参数。</w:t>
      </w:r>
    </w:p>
    <w:p w14:paraId="3AC5FB7E" w14:textId="77777777" w:rsidR="00065290" w:rsidRDefault="00000000">
      <w:pPr>
        <w:rPr>
          <w:lang w:eastAsia="zh-CN"/>
        </w:rPr>
      </w:pPr>
      <w:r>
        <w:rPr>
          <w:lang w:eastAsia="zh-CN"/>
        </w:rPr>
        <w:t>程序启动后会自动加载配方，并尝试恢复上次设置的当前配方。</w:t>
      </w:r>
    </w:p>
    <w:p w14:paraId="584DF660" w14:textId="77777777" w:rsidR="00065290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配方文件保存位置</w:t>
      </w:r>
    </w:p>
    <w:p w14:paraId="41F1A667" w14:textId="77777777" w:rsidR="00065290" w:rsidRDefault="00000000">
      <w:pPr>
        <w:rPr>
          <w:lang w:eastAsia="zh-CN"/>
        </w:rPr>
      </w:pPr>
      <w:r>
        <w:rPr>
          <w:lang w:eastAsia="zh-CN"/>
        </w:rPr>
        <w:t>系统会在程序目录下自动初始化配方目录，默认路径为：</w:t>
      </w:r>
      <w:r>
        <w:rPr>
          <w:lang w:eastAsia="zh-CN"/>
        </w:rPr>
        <w:br/>
        <w:t>Saves/Recipes</w:t>
      </w:r>
      <w:r>
        <w:rPr>
          <w:lang w:eastAsia="zh-CN"/>
        </w:rPr>
        <w:br/>
      </w:r>
      <w:r>
        <w:rPr>
          <w:lang w:eastAsia="zh-CN"/>
        </w:rPr>
        <w:t>每个配方保存在独立文件夹内，文件扩展名为</w:t>
      </w:r>
      <w:r>
        <w:rPr>
          <w:lang w:eastAsia="zh-CN"/>
        </w:rPr>
        <w:t xml:space="preserve"> .recipe</w:t>
      </w:r>
      <w:r>
        <w:rPr>
          <w:lang w:eastAsia="zh-CN"/>
        </w:rPr>
        <w:t>。示例如下：</w:t>
      </w:r>
      <w:r>
        <w:rPr>
          <w:lang w:eastAsia="zh-CN"/>
        </w:rPr>
        <w:br/>
        <w:t>Saves/Recipes/</w:t>
      </w:r>
      <w:r>
        <w:rPr>
          <w:lang w:eastAsia="zh-CN"/>
        </w:rPr>
        <w:t>配方</w:t>
      </w:r>
      <w:r>
        <w:rPr>
          <w:lang w:eastAsia="zh-CN"/>
        </w:rPr>
        <w:t>A/</w:t>
      </w:r>
      <w:r>
        <w:rPr>
          <w:lang w:eastAsia="zh-CN"/>
        </w:rPr>
        <w:t>配方</w:t>
      </w:r>
      <w:r>
        <w:rPr>
          <w:lang w:eastAsia="zh-CN"/>
        </w:rPr>
        <w:t>A.recipe</w:t>
      </w:r>
      <w:r>
        <w:rPr>
          <w:lang w:eastAsia="zh-CN"/>
        </w:rPr>
        <w:br/>
        <w:t>Saves/Recipes/</w:t>
      </w:r>
      <w:r>
        <w:rPr>
          <w:lang w:eastAsia="zh-CN"/>
        </w:rPr>
        <w:t>配方</w:t>
      </w:r>
      <w:r>
        <w:rPr>
          <w:lang w:eastAsia="zh-CN"/>
        </w:rPr>
        <w:t>B/</w:t>
      </w:r>
      <w:r>
        <w:rPr>
          <w:lang w:eastAsia="zh-CN"/>
        </w:rPr>
        <w:t>配方</w:t>
      </w:r>
      <w:r>
        <w:rPr>
          <w:lang w:eastAsia="zh-CN"/>
        </w:rPr>
        <w:t>B.recipe</w:t>
      </w:r>
      <w:r>
        <w:rPr>
          <w:lang w:eastAsia="zh-CN"/>
        </w:rPr>
        <w:br/>
      </w:r>
      <w:r>
        <w:rPr>
          <w:lang w:eastAsia="zh-CN"/>
        </w:rPr>
        <w:t>如果配方名称中存在非法文件名字符，系统会自动进行替换。</w:t>
      </w:r>
    </w:p>
    <w:p w14:paraId="6E899BFA" w14:textId="77777777" w:rsidR="00065290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配方在系统中的作用</w:t>
      </w:r>
    </w:p>
    <w:p w14:paraId="3031A881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当前配方决定主流程使用的参数</w:t>
      </w:r>
    </w:p>
    <w:p w14:paraId="7C1A18E1" w14:textId="77777777" w:rsidR="00065290" w:rsidRDefault="00000000">
      <w:pPr>
        <w:rPr>
          <w:lang w:eastAsia="zh-CN"/>
        </w:rPr>
      </w:pPr>
      <w:r>
        <w:rPr>
          <w:lang w:eastAsia="zh-CN"/>
        </w:rPr>
        <w:t>主流程始终从当前配方中读取检测参数，因此只有被设置为</w:t>
      </w:r>
      <w:r>
        <w:rPr>
          <w:lang w:eastAsia="zh-CN"/>
        </w:rPr>
        <w:t>"</w:t>
      </w:r>
      <w:r>
        <w:rPr>
          <w:lang w:eastAsia="zh-CN"/>
        </w:rPr>
        <w:t>当前</w:t>
      </w:r>
      <w:r>
        <w:rPr>
          <w:lang w:eastAsia="zh-CN"/>
        </w:rPr>
        <w:t>"</w:t>
      </w:r>
      <w:r>
        <w:rPr>
          <w:lang w:eastAsia="zh-CN"/>
        </w:rPr>
        <w:t>的配方才会真正参与生产流程。仅在列表中选中配方并不会自动生效。</w:t>
      </w:r>
    </w:p>
    <w:p w14:paraId="10395C8A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当前配方影响</w:t>
      </w:r>
      <w:r>
        <w:rPr>
          <w:lang w:eastAsia="zh-CN"/>
        </w:rPr>
        <w:t xml:space="preserve"> AI </w:t>
      </w:r>
      <w:r>
        <w:rPr>
          <w:lang w:eastAsia="zh-CN"/>
        </w:rPr>
        <w:t>模型加载</w:t>
      </w:r>
    </w:p>
    <w:p w14:paraId="039FC3B9" w14:textId="77777777" w:rsidR="00065290" w:rsidRDefault="00000000">
      <w:pPr>
        <w:rPr>
          <w:lang w:eastAsia="zh-CN"/>
        </w:rPr>
      </w:pPr>
      <w:r>
        <w:rPr>
          <w:lang w:eastAsia="zh-CN"/>
        </w:rPr>
        <w:t>当当前配方变化时，程序会重新加载边缘检测模型相关参数，包括模型路径、置信度阈值、</w:t>
      </w:r>
      <w:r>
        <w:rPr>
          <w:lang w:eastAsia="zh-CN"/>
        </w:rPr>
        <w:t xml:space="preserve">IoU </w:t>
      </w:r>
      <w:r>
        <w:rPr>
          <w:lang w:eastAsia="zh-CN"/>
        </w:rPr>
        <w:t>阈值、宽高比保持、自动方向校正及并行推理行为。</w:t>
      </w:r>
    </w:p>
    <w:p w14:paraId="23243C6B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当前配方影响坐标变换</w:t>
      </w:r>
    </w:p>
    <w:p w14:paraId="402E8ECA" w14:textId="77777777" w:rsidR="00065290" w:rsidRDefault="00000000">
      <w:pPr>
        <w:rPr>
          <w:lang w:eastAsia="zh-CN"/>
        </w:rPr>
      </w:pPr>
      <w:r>
        <w:rPr>
          <w:lang w:eastAsia="zh-CN"/>
        </w:rPr>
        <w:t>主流程会读取当前配方中的坐标系参考点和方格尺寸，用于初始化图像坐标到物理坐标的转换关系。</w:t>
      </w:r>
    </w:p>
    <w:p w14:paraId="5528C4E2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当前配方名称影响结果归档目录</w:t>
      </w:r>
    </w:p>
    <w:p w14:paraId="1815E25A" w14:textId="77777777" w:rsidR="00065290" w:rsidRDefault="00000000">
      <w:pPr>
        <w:rPr>
          <w:lang w:eastAsia="zh-CN"/>
        </w:rPr>
      </w:pPr>
      <w:r>
        <w:rPr>
          <w:lang w:eastAsia="zh-CN"/>
        </w:rPr>
        <w:t>主流程处理图片时，会按</w:t>
      </w:r>
      <w:r>
        <w:rPr>
          <w:lang w:eastAsia="zh-CN"/>
        </w:rPr>
        <w:t>"</w:t>
      </w:r>
      <w:r>
        <w:rPr>
          <w:lang w:eastAsia="zh-CN"/>
        </w:rPr>
        <w:t>图片保存根目录</w:t>
      </w:r>
      <w:r>
        <w:rPr>
          <w:lang w:eastAsia="zh-CN"/>
        </w:rPr>
        <w:t>/</w:t>
      </w:r>
      <w:r>
        <w:rPr>
          <w:lang w:eastAsia="zh-CN"/>
        </w:rPr>
        <w:t>当前配方名称</w:t>
      </w:r>
      <w:r>
        <w:rPr>
          <w:lang w:eastAsia="zh-CN"/>
        </w:rPr>
        <w:t>/</w:t>
      </w:r>
      <w:r>
        <w:rPr>
          <w:lang w:eastAsia="zh-CN"/>
        </w:rPr>
        <w:t>日期</w:t>
      </w:r>
      <w:r>
        <w:rPr>
          <w:lang w:eastAsia="zh-CN"/>
        </w:rPr>
        <w:t>"</w:t>
      </w:r>
      <w:r>
        <w:rPr>
          <w:lang w:eastAsia="zh-CN"/>
        </w:rPr>
        <w:t>创建结果目录，用于保存绘制图、原图及日志信息。</w:t>
      </w:r>
    </w:p>
    <w:p w14:paraId="1A995EC7" w14:textId="77777777" w:rsidR="00065290" w:rsidRDefault="00000000">
      <w:pPr>
        <w:rPr>
          <w:lang w:eastAsia="zh-CN"/>
        </w:rPr>
      </w:pPr>
      <w:r>
        <w:rPr>
          <w:lang w:eastAsia="zh-CN"/>
        </w:rPr>
        <w:t>注意：选中配方不等于当前生效配方。必须点击</w:t>
      </w:r>
      <w:r>
        <w:rPr>
          <w:lang w:eastAsia="zh-CN"/>
        </w:rPr>
        <w:t>"</w:t>
      </w:r>
      <w:r>
        <w:rPr>
          <w:lang w:eastAsia="zh-CN"/>
        </w:rPr>
        <w:t>设为当前</w:t>
      </w:r>
      <w:r>
        <w:rPr>
          <w:lang w:eastAsia="zh-CN"/>
        </w:rPr>
        <w:t>"</w:t>
      </w:r>
      <w:r>
        <w:rPr>
          <w:lang w:eastAsia="zh-CN"/>
        </w:rPr>
        <w:t>，主流程才会切换到对应配方。</w:t>
      </w:r>
    </w:p>
    <w:p w14:paraId="08D5C818" w14:textId="77777777" w:rsidR="0006529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配方管理界面说明</w:t>
      </w:r>
    </w:p>
    <w:p w14:paraId="7CECE32E" w14:textId="26D45DDD" w:rsidR="00675F02" w:rsidRPr="00675F02" w:rsidRDefault="00675F02" w:rsidP="00675F02">
      <w:pPr>
        <w:pStyle w:val="Body"/>
        <w:rPr>
          <w:lang w:eastAsia="zh-CN"/>
        </w:rPr>
      </w:pPr>
      <w:r w:rsidRPr="00675F02">
        <w:rPr>
          <w:noProof/>
          <w:lang w:eastAsia="zh-CN"/>
        </w:rPr>
        <w:drawing>
          <wp:inline distT="0" distB="0" distL="0" distR="0" wp14:anchorId="3C21AE65" wp14:editId="443D2486">
            <wp:extent cx="5940425" cy="3828687"/>
            <wp:effectExtent l="0" t="0" r="3175" b="635"/>
            <wp:docPr id="269619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19900" name=""/>
                    <pic:cNvPicPr/>
                  </pic:nvPicPr>
                  <pic:blipFill rotWithShape="1">
                    <a:blip r:embed="rId13"/>
                    <a:srcRect t="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8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A055B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左侧配方列表</w:t>
      </w:r>
    </w:p>
    <w:p w14:paraId="5A5C3638" w14:textId="77777777" w:rsidR="00065290" w:rsidRDefault="00000000">
      <w:pPr>
        <w:rPr>
          <w:lang w:eastAsia="zh-CN"/>
        </w:rPr>
      </w:pPr>
      <w:r>
        <w:rPr>
          <w:lang w:eastAsia="zh-CN"/>
        </w:rPr>
        <w:t>左侧列表用于显示当前已加载的全部配方，支持以下操作：</w:t>
      </w:r>
    </w:p>
    <w:p w14:paraId="1E98EB19" w14:textId="39BDCA6E" w:rsidR="00065290" w:rsidRDefault="00000000">
      <w:pPr>
        <w:pStyle w:val="afc"/>
        <w:rPr>
          <w:lang w:eastAsia="zh-CN"/>
        </w:rPr>
      </w:pPr>
      <w:r>
        <w:rPr>
          <w:lang w:eastAsia="zh-CN"/>
        </w:rPr>
        <w:t>搜索配方；</w:t>
      </w:r>
    </w:p>
    <w:p w14:paraId="6B7FCF02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选择配方；</w:t>
      </w:r>
    </w:p>
    <w:p w14:paraId="21357105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复制配方；</w:t>
      </w:r>
    </w:p>
    <w:p w14:paraId="1A3D98DF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删除配方；</w:t>
      </w:r>
    </w:p>
    <w:p w14:paraId="481E6480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刷新配方列表。</w:t>
      </w:r>
    </w:p>
    <w:p w14:paraId="510252E6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5.1.1 </w:t>
      </w:r>
      <w:r>
        <w:rPr>
          <w:lang w:eastAsia="zh-CN"/>
        </w:rPr>
        <w:t>搜索配方</w:t>
      </w:r>
    </w:p>
    <w:p w14:paraId="61331792" w14:textId="77777777" w:rsidR="00065290" w:rsidRDefault="00000000">
      <w:pPr>
        <w:rPr>
          <w:lang w:eastAsia="zh-CN"/>
        </w:rPr>
      </w:pPr>
      <w:r>
        <w:rPr>
          <w:lang w:eastAsia="zh-CN"/>
        </w:rPr>
        <w:t>搜索框支持按配方名称和描述关键字进行模糊过滤。</w:t>
      </w:r>
    </w:p>
    <w:p w14:paraId="001C29F7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5.1.2 </w:t>
      </w:r>
      <w:r>
        <w:rPr>
          <w:lang w:eastAsia="zh-CN"/>
        </w:rPr>
        <w:t>复制配方</w:t>
      </w:r>
    </w:p>
    <w:p w14:paraId="538287C0" w14:textId="77777777" w:rsidR="00065290" w:rsidRDefault="00000000">
      <w:pPr>
        <w:rPr>
          <w:lang w:eastAsia="zh-CN"/>
        </w:rPr>
      </w:pPr>
      <w:r>
        <w:rPr>
          <w:lang w:eastAsia="zh-CN"/>
        </w:rPr>
        <w:t>复制后系统会自动生成新名称，例如</w:t>
      </w:r>
      <w:r>
        <w:rPr>
          <w:lang w:eastAsia="zh-CN"/>
        </w:rPr>
        <w:t>"</w:t>
      </w:r>
      <w:r>
        <w:rPr>
          <w:lang w:eastAsia="zh-CN"/>
        </w:rPr>
        <w:t>原名称</w:t>
      </w:r>
      <w:r>
        <w:rPr>
          <w:lang w:eastAsia="zh-CN"/>
        </w:rPr>
        <w:t>_</w:t>
      </w:r>
      <w:r>
        <w:rPr>
          <w:lang w:eastAsia="zh-CN"/>
        </w:rPr>
        <w:t>副本</w:t>
      </w:r>
      <w:r>
        <w:rPr>
          <w:lang w:eastAsia="zh-CN"/>
        </w:rPr>
        <w:t>""</w:t>
      </w:r>
      <w:r>
        <w:rPr>
          <w:lang w:eastAsia="zh-CN"/>
        </w:rPr>
        <w:t>原名称</w:t>
      </w:r>
      <w:r>
        <w:rPr>
          <w:lang w:eastAsia="zh-CN"/>
        </w:rPr>
        <w:t>_</w:t>
      </w:r>
      <w:r>
        <w:rPr>
          <w:lang w:eastAsia="zh-CN"/>
        </w:rPr>
        <w:t>副本</w:t>
      </w:r>
      <w:r>
        <w:rPr>
          <w:lang w:eastAsia="zh-CN"/>
        </w:rPr>
        <w:t>1"</w:t>
      </w:r>
      <w:r>
        <w:rPr>
          <w:lang w:eastAsia="zh-CN"/>
        </w:rPr>
        <w:t>。复制操作会带出原配方的图像工具、坐标工具和</w:t>
      </w:r>
      <w:r>
        <w:rPr>
          <w:lang w:eastAsia="zh-CN"/>
        </w:rPr>
        <w:t xml:space="preserve"> AI </w:t>
      </w:r>
      <w:r>
        <w:rPr>
          <w:lang w:eastAsia="zh-CN"/>
        </w:rPr>
        <w:t>工具配置，适合用于相似产品快速建配。</w:t>
      </w:r>
    </w:p>
    <w:p w14:paraId="519EB23C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5.1.3 </w:t>
      </w:r>
      <w:r>
        <w:rPr>
          <w:lang w:eastAsia="zh-CN"/>
        </w:rPr>
        <w:t>删除配方</w:t>
      </w:r>
    </w:p>
    <w:p w14:paraId="502875B9" w14:textId="77777777" w:rsidR="00065290" w:rsidRDefault="00000000">
      <w:pPr>
        <w:rPr>
          <w:lang w:eastAsia="zh-CN"/>
        </w:rPr>
      </w:pPr>
      <w:r>
        <w:rPr>
          <w:lang w:eastAsia="zh-CN"/>
        </w:rPr>
        <w:t>删除配方后，系统会删除对应的配方文件；若文件夹已空，则一并删除文件夹。若删除的是当前配方，系统会同时清空当前配方设置。</w:t>
      </w:r>
    </w:p>
    <w:p w14:paraId="3B391073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 xml:space="preserve">5.2 </w:t>
      </w:r>
      <w:r>
        <w:rPr>
          <w:lang w:eastAsia="zh-CN"/>
        </w:rPr>
        <w:t>右侧配方基础信息区</w:t>
      </w:r>
    </w:p>
    <w:p w14:paraId="7A20FEEF" w14:textId="6157B7AE" w:rsidR="009A1378" w:rsidRPr="009A1378" w:rsidRDefault="00773B84" w:rsidP="009A1378">
      <w:pPr>
        <w:pStyle w:val="Body"/>
        <w:rPr>
          <w:lang w:eastAsia="zh-CN"/>
        </w:rPr>
      </w:pPr>
      <w:r w:rsidRPr="00773B84">
        <w:rPr>
          <w:noProof/>
          <w:lang w:eastAsia="zh-CN"/>
        </w:rPr>
        <w:drawing>
          <wp:inline distT="0" distB="0" distL="0" distR="0" wp14:anchorId="7D2E7F6D" wp14:editId="0D126A4C">
            <wp:extent cx="5940425" cy="2580640"/>
            <wp:effectExtent l="0" t="0" r="3175" b="0"/>
            <wp:docPr id="2055175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75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E83E" w14:textId="77777777" w:rsidR="00065290" w:rsidRDefault="00000000">
      <w:pPr>
        <w:rPr>
          <w:lang w:eastAsia="zh-CN"/>
        </w:rPr>
      </w:pPr>
      <w:r>
        <w:rPr>
          <w:lang w:eastAsia="zh-CN"/>
        </w:rPr>
        <w:t>右侧可编辑以下基础信息：名称；描述；创建时间；修改时间。</w:t>
      </w:r>
    </w:p>
    <w:p w14:paraId="7D324B8A" w14:textId="77777777" w:rsidR="00065290" w:rsidRDefault="00000000">
      <w:pPr>
        <w:rPr>
          <w:lang w:eastAsia="zh-CN"/>
        </w:rPr>
      </w:pPr>
      <w:r>
        <w:rPr>
          <w:lang w:eastAsia="zh-CN"/>
        </w:rPr>
        <w:t>该区域底部包含三个关键按钮：</w:t>
      </w:r>
    </w:p>
    <w:p w14:paraId="0D88F61B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配方管理：打开详细参数配置窗口；</w:t>
      </w:r>
    </w:p>
    <w:p w14:paraId="5A561EC8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设为当前：将选中配方设置为主流程生效配方；</w:t>
      </w:r>
    </w:p>
    <w:p w14:paraId="34E7C89B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保存配方：将当前修改写入配方文件。</w:t>
      </w:r>
    </w:p>
    <w:p w14:paraId="3B07B601" w14:textId="77777777" w:rsidR="00065290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标准使用流程</w:t>
      </w:r>
    </w:p>
    <w:p w14:paraId="6077C3BC" w14:textId="7556C0CE" w:rsidR="00641B9D" w:rsidRPr="00641B9D" w:rsidRDefault="00641B9D" w:rsidP="00641B9D">
      <w:pPr>
        <w:pStyle w:val="Body"/>
        <w:rPr>
          <w:lang w:eastAsia="zh-CN"/>
        </w:rPr>
      </w:pPr>
      <w:r w:rsidRPr="00641B9D">
        <w:rPr>
          <w:noProof/>
          <w:lang w:eastAsia="zh-CN"/>
        </w:rPr>
        <w:drawing>
          <wp:inline distT="0" distB="0" distL="0" distR="0" wp14:anchorId="1C2F97B3" wp14:editId="6084C3CC">
            <wp:extent cx="5940425" cy="1163955"/>
            <wp:effectExtent l="0" t="0" r="3175" b="0"/>
            <wp:docPr id="238877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77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1A15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新建配方，填写名称和描述；</w:t>
      </w:r>
    </w:p>
    <w:p w14:paraId="309B69AD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打开</w:t>
      </w:r>
      <w:r>
        <w:rPr>
          <w:lang w:eastAsia="zh-CN"/>
        </w:rPr>
        <w:t>"</w:t>
      </w:r>
      <w:r>
        <w:rPr>
          <w:lang w:eastAsia="zh-CN"/>
        </w:rPr>
        <w:t>配方管理</w:t>
      </w:r>
      <w:r>
        <w:rPr>
          <w:lang w:eastAsia="zh-CN"/>
        </w:rPr>
        <w:t>"</w:t>
      </w:r>
      <w:r>
        <w:rPr>
          <w:lang w:eastAsia="zh-CN"/>
        </w:rPr>
        <w:t>窗口；</w:t>
      </w:r>
    </w:p>
    <w:p w14:paraId="5531E7B7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配置图像采集参数；</w:t>
      </w:r>
    </w:p>
    <w:p w14:paraId="76933776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采集标定图像并完成坐标系标定；</w:t>
      </w:r>
    </w:p>
    <w:p w14:paraId="08C39DDC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配置边缘检测模型参数；</w:t>
      </w:r>
    </w:p>
    <w:p w14:paraId="538BBB4A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执行测试推理确认效果；</w:t>
      </w:r>
    </w:p>
    <w:p w14:paraId="329CF2D4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保存配方；</w:t>
      </w:r>
    </w:p>
    <w:p w14:paraId="4A1C8CE7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返回列表页，将该配方设为当前配方。</w:t>
      </w:r>
    </w:p>
    <w:p w14:paraId="4456443F" w14:textId="77777777" w:rsidR="0006529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各页面详细操作说明</w:t>
      </w:r>
    </w:p>
    <w:p w14:paraId="3C8505EB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图像采集页</w:t>
      </w:r>
    </w:p>
    <w:p w14:paraId="7D3F0A15" w14:textId="37189BED" w:rsidR="00571014" w:rsidRPr="00571014" w:rsidRDefault="00571014" w:rsidP="00571014">
      <w:pPr>
        <w:pStyle w:val="Body"/>
        <w:rPr>
          <w:lang w:eastAsia="zh-CN"/>
        </w:rPr>
      </w:pPr>
      <w:r w:rsidRPr="00571014">
        <w:rPr>
          <w:noProof/>
          <w:lang w:eastAsia="zh-CN"/>
        </w:rPr>
        <w:drawing>
          <wp:inline distT="0" distB="0" distL="0" distR="0" wp14:anchorId="4622A272" wp14:editId="39BED6F7">
            <wp:extent cx="2857575" cy="5824009"/>
            <wp:effectExtent l="0" t="0" r="0" b="5715"/>
            <wp:docPr id="999282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2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75" cy="58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EAD3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7.1.1 </w:t>
      </w:r>
      <w:r>
        <w:rPr>
          <w:lang w:eastAsia="zh-CN"/>
        </w:rPr>
        <w:t>从扫码枪读取</w:t>
      </w:r>
    </w:p>
    <w:p w14:paraId="137D946B" w14:textId="77777777" w:rsidR="00065290" w:rsidRDefault="00000000">
      <w:pPr>
        <w:rPr>
          <w:lang w:eastAsia="zh-CN"/>
        </w:rPr>
      </w:pPr>
      <w:r>
        <w:rPr>
          <w:lang w:eastAsia="zh-CN"/>
        </w:rPr>
        <w:t>勾选后表示图像来源采用扫码枪设备。当前版本在配方编辑窗口中，与扫码枪直接相关的操作包括参数设置、参数获取、最佳参数、获取图像和实时显示。</w:t>
      </w:r>
    </w:p>
    <w:p w14:paraId="53B398B3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7.1.2 </w:t>
      </w:r>
      <w:r>
        <w:rPr>
          <w:lang w:eastAsia="zh-CN"/>
        </w:rPr>
        <w:t>图像目录</w:t>
      </w:r>
    </w:p>
    <w:p w14:paraId="2BF5DDF9" w14:textId="77777777" w:rsidR="00065290" w:rsidRDefault="00000000">
      <w:pPr>
        <w:rPr>
          <w:lang w:eastAsia="zh-CN"/>
        </w:rPr>
      </w:pPr>
      <w:r>
        <w:rPr>
          <w:lang w:eastAsia="zh-CN"/>
        </w:rPr>
        <w:t>该字段可以保存到配方中，但当前主流程未发现直接从该目录读取图像参与正式检测的逻辑。该项可视为预留配置。</w:t>
      </w:r>
    </w:p>
    <w:p w14:paraId="12517639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lastRenderedPageBreak/>
        <w:t xml:space="preserve">7.1.3 </w:t>
      </w:r>
      <w:r>
        <w:rPr>
          <w:lang w:eastAsia="zh-CN"/>
        </w:rPr>
        <w:t>二维码移除数量</w:t>
      </w:r>
    </w:p>
    <w:p w14:paraId="5A31173C" w14:textId="77777777" w:rsidR="00065290" w:rsidRDefault="00000000">
      <w:pPr>
        <w:rPr>
          <w:lang w:eastAsia="zh-CN"/>
        </w:rPr>
      </w:pPr>
      <w:r>
        <w:rPr>
          <w:lang w:eastAsia="zh-CN"/>
        </w:rPr>
        <w:t>该字段可保存，但当前主流程未发现直接消费该参数的正式逻辑。该项同样可视为预留配置。</w:t>
      </w:r>
    </w:p>
    <w:p w14:paraId="28555149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7.1.4 </w:t>
      </w:r>
      <w:r>
        <w:rPr>
          <w:lang w:eastAsia="zh-CN"/>
        </w:rPr>
        <w:t>曝光时间与增益</w:t>
      </w:r>
    </w:p>
    <w:p w14:paraId="6C1C13FD" w14:textId="77777777" w:rsidR="00065290" w:rsidRDefault="00000000">
      <w:pPr>
        <w:rPr>
          <w:lang w:eastAsia="zh-CN"/>
        </w:rPr>
      </w:pPr>
      <w:r>
        <w:rPr>
          <w:lang w:eastAsia="zh-CN"/>
        </w:rPr>
        <w:t>用于配置扫码枪采图参数。可手动输入后点击</w:t>
      </w:r>
      <w:r>
        <w:rPr>
          <w:lang w:eastAsia="zh-CN"/>
        </w:rPr>
        <w:t>"</w:t>
      </w:r>
      <w:r>
        <w:rPr>
          <w:lang w:eastAsia="zh-CN"/>
        </w:rPr>
        <w:t>参数设置</w:t>
      </w:r>
      <w:r>
        <w:rPr>
          <w:lang w:eastAsia="zh-CN"/>
        </w:rPr>
        <w:t>"</w:t>
      </w:r>
      <w:r>
        <w:rPr>
          <w:lang w:eastAsia="zh-CN"/>
        </w:rPr>
        <w:t>，也可通过</w:t>
      </w:r>
      <w:r>
        <w:rPr>
          <w:lang w:eastAsia="zh-CN"/>
        </w:rPr>
        <w:t>"</w:t>
      </w:r>
      <w:r>
        <w:rPr>
          <w:lang w:eastAsia="zh-CN"/>
        </w:rPr>
        <w:t>参数获取</w:t>
      </w:r>
      <w:r>
        <w:rPr>
          <w:lang w:eastAsia="zh-CN"/>
        </w:rPr>
        <w:t>"</w:t>
      </w:r>
      <w:r>
        <w:rPr>
          <w:lang w:eastAsia="zh-CN"/>
        </w:rPr>
        <w:t>从设备读取实际参数并回填。</w:t>
      </w:r>
    </w:p>
    <w:p w14:paraId="0C37D324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7.1.5 </w:t>
      </w:r>
      <w:r>
        <w:rPr>
          <w:lang w:eastAsia="zh-CN"/>
        </w:rPr>
        <w:t>最佳参数</w:t>
      </w:r>
    </w:p>
    <w:p w14:paraId="54ABB3DD" w14:textId="77777777" w:rsidR="00065290" w:rsidRDefault="00000000">
      <w:pPr>
        <w:rPr>
          <w:lang w:eastAsia="zh-CN"/>
        </w:rPr>
      </w:pPr>
      <w:r>
        <w:rPr>
          <w:lang w:eastAsia="zh-CN"/>
        </w:rPr>
        <w:t>点击后系统会自动搜索更优的曝光时间和增益组合，依据条码识别得分和图像亮度进行综合优化。优化完成后会把结果写回当前配方并同步设置到设备。</w:t>
      </w:r>
    </w:p>
    <w:p w14:paraId="5A20106E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7.1.6 </w:t>
      </w:r>
      <w:r>
        <w:rPr>
          <w:lang w:eastAsia="zh-CN"/>
        </w:rPr>
        <w:t>获取图像</w:t>
      </w:r>
    </w:p>
    <w:p w14:paraId="1B23426D" w14:textId="77777777" w:rsidR="00065290" w:rsidRDefault="00000000">
      <w:pPr>
        <w:rPr>
          <w:lang w:eastAsia="zh-CN"/>
        </w:rPr>
      </w:pPr>
      <w:r>
        <w:rPr>
          <w:lang w:eastAsia="zh-CN"/>
        </w:rPr>
        <w:t>点击后系统会触发扫码枪采集单帧图像，并将该图像作为后续查找基准点和测试推理的输入图像。</w:t>
      </w:r>
    </w:p>
    <w:p w14:paraId="32B809BE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7.1.7 </w:t>
      </w:r>
      <w:r>
        <w:rPr>
          <w:lang w:eastAsia="zh-CN"/>
        </w:rPr>
        <w:t>保存图像</w:t>
      </w:r>
    </w:p>
    <w:p w14:paraId="595A9610" w14:textId="77777777" w:rsidR="00065290" w:rsidRDefault="00000000">
      <w:pPr>
        <w:rPr>
          <w:lang w:eastAsia="zh-CN"/>
        </w:rPr>
      </w:pPr>
      <w:r>
        <w:rPr>
          <w:lang w:eastAsia="zh-CN"/>
        </w:rPr>
        <w:t>可将当前显示图像保存为</w:t>
      </w:r>
      <w:r>
        <w:rPr>
          <w:lang w:eastAsia="zh-CN"/>
        </w:rPr>
        <w:t xml:space="preserve"> PNG</w:t>
      </w:r>
      <w:r>
        <w:rPr>
          <w:lang w:eastAsia="zh-CN"/>
        </w:rPr>
        <w:t>、</w:t>
      </w:r>
      <w:r>
        <w:rPr>
          <w:lang w:eastAsia="zh-CN"/>
        </w:rPr>
        <w:t xml:space="preserve">JPG </w:t>
      </w:r>
      <w:r>
        <w:rPr>
          <w:lang w:eastAsia="zh-CN"/>
        </w:rPr>
        <w:t>或</w:t>
      </w:r>
      <w:r>
        <w:rPr>
          <w:lang w:eastAsia="zh-CN"/>
        </w:rPr>
        <w:t xml:space="preserve"> BMP </w:t>
      </w:r>
      <w:r>
        <w:rPr>
          <w:lang w:eastAsia="zh-CN"/>
        </w:rPr>
        <w:t>格式。</w:t>
      </w:r>
    </w:p>
    <w:p w14:paraId="033BCE11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7.1.8 </w:t>
      </w:r>
      <w:r>
        <w:rPr>
          <w:lang w:eastAsia="zh-CN"/>
        </w:rPr>
        <w:t>实时显示</w:t>
      </w:r>
    </w:p>
    <w:p w14:paraId="285D0505" w14:textId="77777777" w:rsidR="00065290" w:rsidRDefault="00000000">
      <w:pPr>
        <w:rPr>
          <w:lang w:eastAsia="zh-CN"/>
        </w:rPr>
      </w:pPr>
      <w:r>
        <w:rPr>
          <w:lang w:eastAsia="zh-CN"/>
        </w:rPr>
        <w:t>启用后系统会持续取图并刷新显示，再次点击可停止。建议在调整曝光和增益时优先使用。</w:t>
      </w:r>
    </w:p>
    <w:p w14:paraId="1396560E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 xml:space="preserve">7.2 </w:t>
      </w:r>
      <w:r>
        <w:rPr>
          <w:lang w:eastAsia="zh-CN"/>
        </w:rPr>
        <w:t>坐标系创建页</w:t>
      </w:r>
    </w:p>
    <w:p w14:paraId="480A3FE6" w14:textId="203929B3" w:rsidR="00571014" w:rsidRPr="00571014" w:rsidRDefault="00571014" w:rsidP="00571014">
      <w:pPr>
        <w:pStyle w:val="Body"/>
        <w:rPr>
          <w:lang w:eastAsia="zh-CN"/>
        </w:rPr>
      </w:pPr>
      <w:r w:rsidRPr="00571014">
        <w:rPr>
          <w:noProof/>
          <w:lang w:eastAsia="zh-CN"/>
        </w:rPr>
        <w:drawing>
          <wp:inline distT="0" distB="0" distL="0" distR="0" wp14:anchorId="4C016DAD" wp14:editId="6DD961C8">
            <wp:extent cx="2830360" cy="7729059"/>
            <wp:effectExtent l="0" t="0" r="8255" b="5715"/>
            <wp:docPr id="557164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4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0360" cy="772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1B46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7.2.1 </w:t>
      </w:r>
      <w:r>
        <w:rPr>
          <w:lang w:eastAsia="zh-CN"/>
        </w:rPr>
        <w:t>标定目标</w:t>
      </w:r>
    </w:p>
    <w:p w14:paraId="2CD30B25" w14:textId="77777777" w:rsidR="00065290" w:rsidRDefault="00000000">
      <w:pPr>
        <w:rPr>
          <w:lang w:eastAsia="zh-CN"/>
        </w:rPr>
      </w:pPr>
      <w:r>
        <w:rPr>
          <w:lang w:eastAsia="zh-CN"/>
        </w:rPr>
        <w:t>系统最终需要获取三个关键参考点：原点</w:t>
      </w:r>
      <w:r>
        <w:rPr>
          <w:lang w:eastAsia="zh-CN"/>
        </w:rPr>
        <w:t xml:space="preserve"> Origin</w:t>
      </w:r>
      <w:r>
        <w:rPr>
          <w:lang w:eastAsia="zh-CN"/>
        </w:rPr>
        <w:t>；</w:t>
      </w:r>
      <w:r>
        <w:rPr>
          <w:lang w:eastAsia="zh-CN"/>
        </w:rPr>
        <w:t xml:space="preserve">X </w:t>
      </w:r>
      <w:r>
        <w:rPr>
          <w:lang w:eastAsia="zh-CN"/>
        </w:rPr>
        <w:t>方向点</w:t>
      </w:r>
      <w:r>
        <w:rPr>
          <w:lang w:eastAsia="zh-CN"/>
        </w:rPr>
        <w:t xml:space="preserve"> XPoint</w:t>
      </w:r>
      <w:r>
        <w:rPr>
          <w:lang w:eastAsia="zh-CN"/>
        </w:rPr>
        <w:t>；</w:t>
      </w:r>
      <w:r>
        <w:rPr>
          <w:lang w:eastAsia="zh-CN"/>
        </w:rPr>
        <w:t xml:space="preserve">Y </w:t>
      </w:r>
      <w:r>
        <w:rPr>
          <w:lang w:eastAsia="zh-CN"/>
        </w:rPr>
        <w:t>方向点</w:t>
      </w:r>
      <w:r>
        <w:rPr>
          <w:lang w:eastAsia="zh-CN"/>
        </w:rPr>
        <w:t xml:space="preserve"> YPoint</w:t>
      </w:r>
      <w:r>
        <w:rPr>
          <w:lang w:eastAsia="zh-CN"/>
        </w:rPr>
        <w:t>。</w:t>
      </w:r>
    </w:p>
    <w:p w14:paraId="375F658E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lastRenderedPageBreak/>
        <w:t xml:space="preserve">7.2.2 </w:t>
      </w:r>
      <w:r>
        <w:rPr>
          <w:lang w:eastAsia="zh-CN"/>
        </w:rPr>
        <w:t>方格尺寸</w:t>
      </w:r>
    </w:p>
    <w:p w14:paraId="61C7CDA1" w14:textId="77777777" w:rsidR="00065290" w:rsidRDefault="00000000">
      <w:pPr>
        <w:rPr>
          <w:lang w:eastAsia="zh-CN"/>
        </w:rPr>
      </w:pPr>
      <w:r>
        <w:rPr>
          <w:lang w:eastAsia="zh-CN"/>
        </w:rPr>
        <w:t>方格尺寸是主流程实际使用的重要参数，必须填写现场真实物理尺寸。若该值小于等于</w:t>
      </w:r>
      <w:r>
        <w:rPr>
          <w:lang w:eastAsia="zh-CN"/>
        </w:rPr>
        <w:t xml:space="preserve"> 0</w:t>
      </w:r>
      <w:r>
        <w:rPr>
          <w:lang w:eastAsia="zh-CN"/>
        </w:rPr>
        <w:t>，则坐标系初始化无效。</w:t>
      </w:r>
    </w:p>
    <w:p w14:paraId="4928798C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7.2.3 </w:t>
      </w:r>
      <w:r>
        <w:rPr>
          <w:lang w:eastAsia="zh-CN"/>
        </w:rPr>
        <w:t>棋盘定位参数</w:t>
      </w:r>
    </w:p>
    <w:p w14:paraId="30CBC474" w14:textId="77777777" w:rsidR="00065290" w:rsidRDefault="00000000">
      <w:pPr>
        <w:rPr>
          <w:lang w:eastAsia="zh-CN"/>
        </w:rPr>
      </w:pPr>
      <w:r>
        <w:rPr>
          <w:lang w:eastAsia="zh-CN"/>
        </w:rPr>
        <w:t>包括角点列数、角点行数、</w:t>
      </w:r>
      <w:r>
        <w:rPr>
          <w:lang w:eastAsia="zh-CN"/>
        </w:rPr>
        <w:t xml:space="preserve">ROI </w:t>
      </w:r>
      <w:r>
        <w:rPr>
          <w:lang w:eastAsia="zh-CN"/>
        </w:rPr>
        <w:t>边距等，用于缩小查找范围、提升基准点查找成功率。</w:t>
      </w:r>
    </w:p>
    <w:p w14:paraId="143C72C1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7.2.4 </w:t>
      </w:r>
      <w:r>
        <w:rPr>
          <w:lang w:eastAsia="zh-CN"/>
        </w:rPr>
        <w:t>圆点检测参数</w:t>
      </w:r>
    </w:p>
    <w:p w14:paraId="6E0B1D11" w14:textId="77777777" w:rsidR="00065290" w:rsidRDefault="00000000">
      <w:pPr>
        <w:rPr>
          <w:lang w:eastAsia="zh-CN"/>
        </w:rPr>
      </w:pPr>
      <w:r>
        <w:rPr>
          <w:lang w:eastAsia="zh-CN"/>
        </w:rPr>
        <w:t>包括最小面积、最大面积、最小圆度等，用于过滤噪声并锁定圆点目标。</w:t>
      </w:r>
    </w:p>
    <w:p w14:paraId="3B6715E7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7.2.5 </w:t>
      </w:r>
      <w:r>
        <w:rPr>
          <w:lang w:eastAsia="zh-CN"/>
        </w:rPr>
        <w:t>图像预处理参数</w:t>
      </w:r>
    </w:p>
    <w:p w14:paraId="7CC01B27" w14:textId="77777777" w:rsidR="00065290" w:rsidRDefault="00000000">
      <w:pPr>
        <w:rPr>
          <w:lang w:eastAsia="zh-CN"/>
        </w:rPr>
      </w:pPr>
      <w:r>
        <w:rPr>
          <w:lang w:eastAsia="zh-CN"/>
        </w:rPr>
        <w:t>包括双边滤波、</w:t>
      </w:r>
      <w:r>
        <w:rPr>
          <w:lang w:eastAsia="zh-CN"/>
        </w:rPr>
        <w:t xml:space="preserve">Canny </w:t>
      </w:r>
      <w:r>
        <w:rPr>
          <w:lang w:eastAsia="zh-CN"/>
        </w:rPr>
        <w:t>阈值、核大小、</w:t>
      </w:r>
      <w:r>
        <w:rPr>
          <w:lang w:eastAsia="zh-CN"/>
        </w:rPr>
        <w:t>CLAHE</w:t>
      </w:r>
      <w:r>
        <w:rPr>
          <w:lang w:eastAsia="zh-CN"/>
        </w:rPr>
        <w:t>、多策略重试等，这些参数会参与</w:t>
      </w:r>
      <w:r>
        <w:rPr>
          <w:lang w:eastAsia="zh-CN"/>
        </w:rPr>
        <w:t>"</w:t>
      </w:r>
      <w:r>
        <w:rPr>
          <w:lang w:eastAsia="zh-CN"/>
        </w:rPr>
        <w:t>查找基准点</w:t>
      </w:r>
      <w:r>
        <w:rPr>
          <w:lang w:eastAsia="zh-CN"/>
        </w:rPr>
        <w:t>"</w:t>
      </w:r>
      <w:r>
        <w:rPr>
          <w:lang w:eastAsia="zh-CN"/>
        </w:rPr>
        <w:t>时的图像处理流程。</w:t>
      </w:r>
    </w:p>
    <w:p w14:paraId="70DE9802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7.2.6 </w:t>
      </w:r>
      <w:r>
        <w:rPr>
          <w:lang w:eastAsia="zh-CN"/>
        </w:rPr>
        <w:t>查找基准点</w:t>
      </w:r>
    </w:p>
    <w:p w14:paraId="267A73D9" w14:textId="77777777" w:rsidR="00065290" w:rsidRDefault="00000000">
      <w:pPr>
        <w:rPr>
          <w:lang w:eastAsia="zh-CN"/>
        </w:rPr>
      </w:pPr>
      <w:r>
        <w:rPr>
          <w:lang w:eastAsia="zh-CN"/>
        </w:rPr>
        <w:t>点击后系统会根据当前图像和参数查找三个参考点，成功后会将参考点写入当前配方，并在图像上绘制显示。若少于</w:t>
      </w:r>
      <w:r>
        <w:rPr>
          <w:lang w:eastAsia="zh-CN"/>
        </w:rPr>
        <w:t xml:space="preserve"> 3 </w:t>
      </w:r>
      <w:r>
        <w:rPr>
          <w:lang w:eastAsia="zh-CN"/>
        </w:rPr>
        <w:t>个点，则会提示查找失败。</w:t>
      </w:r>
    </w:p>
    <w:p w14:paraId="42BB0DB2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7.2.7 </w:t>
      </w:r>
      <w:r>
        <w:rPr>
          <w:lang w:eastAsia="zh-CN"/>
        </w:rPr>
        <w:t>显示调试窗口</w:t>
      </w:r>
    </w:p>
    <w:p w14:paraId="1D09328B" w14:textId="77777777" w:rsidR="00065290" w:rsidRDefault="00000000">
      <w:pPr>
        <w:rPr>
          <w:lang w:eastAsia="zh-CN"/>
        </w:rPr>
      </w:pPr>
      <w:r>
        <w:rPr>
          <w:lang w:eastAsia="zh-CN"/>
        </w:rPr>
        <w:t>勾选后可在标定过程中查看中间处理图像，适合在标定失败时用于排查参数问题。</w:t>
      </w:r>
    </w:p>
    <w:p w14:paraId="04E4BFEA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 xml:space="preserve">7.3 AI </w:t>
      </w:r>
      <w:r>
        <w:rPr>
          <w:lang w:eastAsia="zh-CN"/>
        </w:rPr>
        <w:t>模型页</w:t>
      </w:r>
    </w:p>
    <w:p w14:paraId="69AAA5C9" w14:textId="0F25FFDA" w:rsidR="006F7FD1" w:rsidRPr="006F7FD1" w:rsidRDefault="006F7FD1" w:rsidP="006F7FD1">
      <w:pPr>
        <w:pStyle w:val="Body"/>
        <w:rPr>
          <w:lang w:eastAsia="zh-CN"/>
        </w:rPr>
      </w:pPr>
      <w:r w:rsidRPr="006F7FD1">
        <w:rPr>
          <w:noProof/>
          <w:lang w:eastAsia="zh-CN"/>
        </w:rPr>
        <w:drawing>
          <wp:inline distT="0" distB="0" distL="0" distR="0" wp14:anchorId="3FD5142E" wp14:editId="6C73F536">
            <wp:extent cx="2819474" cy="6014514"/>
            <wp:effectExtent l="0" t="0" r="0" b="5715"/>
            <wp:docPr id="1846519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19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474" cy="601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1713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7.3.1 </w:t>
      </w:r>
      <w:r>
        <w:rPr>
          <w:lang w:eastAsia="zh-CN"/>
        </w:rPr>
        <w:t>边缘检测模型</w:t>
      </w:r>
    </w:p>
    <w:p w14:paraId="49B90E0A" w14:textId="77777777" w:rsidR="00065290" w:rsidRDefault="00000000">
      <w:pPr>
        <w:rPr>
          <w:lang w:eastAsia="zh-CN"/>
        </w:rPr>
      </w:pPr>
      <w:r>
        <w:rPr>
          <w:lang w:eastAsia="zh-CN"/>
        </w:rPr>
        <w:t>边缘检测模型是当前主流程实际使用的核心模型。必须配置有效的</w:t>
      </w:r>
      <w:r>
        <w:rPr>
          <w:lang w:eastAsia="zh-CN"/>
        </w:rPr>
        <w:t xml:space="preserve"> ONNX </w:t>
      </w:r>
      <w:r>
        <w:rPr>
          <w:lang w:eastAsia="zh-CN"/>
        </w:rPr>
        <w:t>文件路径，否则主流程无法正常处理。</w:t>
      </w:r>
    </w:p>
    <w:p w14:paraId="5B5C832D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7.3.2 </w:t>
      </w:r>
      <w:r>
        <w:rPr>
          <w:lang w:eastAsia="zh-CN"/>
        </w:rPr>
        <w:t>缩放参数</w:t>
      </w:r>
    </w:p>
    <w:p w14:paraId="0721449F" w14:textId="77777777" w:rsidR="00065290" w:rsidRDefault="00000000">
      <w:pPr>
        <w:rPr>
          <w:lang w:eastAsia="zh-CN"/>
        </w:rPr>
      </w:pPr>
      <w:r>
        <w:rPr>
          <w:lang w:eastAsia="zh-CN"/>
        </w:rPr>
        <w:t>是否缩放、目标宽度和目标高度会同时影响测试推理和主流程图像处理，是实际生效配置。</w:t>
      </w:r>
    </w:p>
    <w:p w14:paraId="22523120" w14:textId="77777777" w:rsidR="0006529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7.3.3 </w:t>
      </w:r>
      <w:r>
        <w:rPr>
          <w:lang w:eastAsia="zh-CN"/>
        </w:rPr>
        <w:t>置信度与</w:t>
      </w:r>
      <w:r>
        <w:rPr>
          <w:lang w:eastAsia="zh-CN"/>
        </w:rPr>
        <w:t xml:space="preserve"> IoU</w:t>
      </w:r>
    </w:p>
    <w:p w14:paraId="4633564A" w14:textId="77777777" w:rsidR="00065290" w:rsidRDefault="00000000">
      <w:pPr>
        <w:rPr>
          <w:lang w:eastAsia="zh-CN"/>
        </w:rPr>
      </w:pPr>
      <w:r>
        <w:rPr>
          <w:lang w:eastAsia="zh-CN"/>
        </w:rPr>
        <w:t>该两项是当前版本中实际生效的模型阈值参数，用于控制检测保留条件和重叠抑制行为。</w:t>
      </w:r>
    </w:p>
    <w:p w14:paraId="763BB8F8" w14:textId="0AB62158" w:rsidR="00065290" w:rsidRDefault="00000000">
      <w:pPr>
        <w:pStyle w:val="3"/>
        <w:rPr>
          <w:lang w:eastAsia="zh-CN"/>
        </w:rPr>
      </w:pPr>
      <w:r>
        <w:rPr>
          <w:lang w:eastAsia="zh-CN"/>
        </w:rPr>
        <w:lastRenderedPageBreak/>
        <w:t>7.3.</w:t>
      </w:r>
      <w:r w:rsidR="006F7FD1">
        <w:rPr>
          <w:rFonts w:hint="eastAsia"/>
          <w:lang w:eastAsia="zh-CN"/>
        </w:rPr>
        <w:t>4</w:t>
      </w:r>
      <w:r>
        <w:rPr>
          <w:lang w:eastAsia="zh-CN"/>
        </w:rPr>
        <w:t xml:space="preserve"> </w:t>
      </w:r>
      <w:r>
        <w:rPr>
          <w:lang w:eastAsia="zh-CN"/>
        </w:rPr>
        <w:t>测试推理</w:t>
      </w:r>
    </w:p>
    <w:p w14:paraId="6C33F57B" w14:textId="77777777" w:rsidR="00065290" w:rsidRDefault="00000000">
      <w:p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测试推理</w:t>
      </w:r>
      <w:r>
        <w:rPr>
          <w:lang w:eastAsia="zh-CN"/>
        </w:rPr>
        <w:t>"</w:t>
      </w:r>
      <w:r>
        <w:rPr>
          <w:lang w:eastAsia="zh-CN"/>
        </w:rPr>
        <w:t>后，系统会对当前图像执行一次模型推理并绘制结果，用于验证模型路径和参数设置是否正确。</w:t>
      </w:r>
    </w:p>
    <w:p w14:paraId="205D6566" w14:textId="77777777" w:rsidR="00065290" w:rsidRDefault="00000000">
      <w:pPr>
        <w:pStyle w:val="1"/>
      </w:pPr>
      <w:r>
        <w:t xml:space="preserve">8. </w:t>
      </w:r>
      <w:r>
        <w:t>配方保存与生效机制</w:t>
      </w:r>
    </w:p>
    <w:p w14:paraId="3A07BB51" w14:textId="77777777" w:rsidR="00065290" w:rsidRDefault="00000000">
      <w:pPr>
        <w:pStyle w:val="2"/>
      </w:pPr>
      <w:r>
        <w:t xml:space="preserve">8.1 </w:t>
      </w:r>
      <w:r>
        <w:t>保存配方</w:t>
      </w:r>
    </w:p>
    <w:p w14:paraId="55A9F448" w14:textId="77777777" w:rsidR="00065290" w:rsidRDefault="00000000">
      <w:pPr>
        <w:rPr>
          <w:lang w:eastAsia="zh-CN"/>
        </w:rPr>
      </w:pPr>
      <w:r>
        <w:rPr>
          <w:lang w:eastAsia="zh-CN"/>
        </w:rPr>
        <w:t>配方在以下场景会被保存：</w:t>
      </w:r>
    </w:p>
    <w:p w14:paraId="740D5089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保存配方</w:t>
      </w:r>
      <w:r>
        <w:rPr>
          <w:lang w:eastAsia="zh-CN"/>
        </w:rPr>
        <w:t>"</w:t>
      </w:r>
      <w:r>
        <w:rPr>
          <w:lang w:eastAsia="zh-CN"/>
        </w:rPr>
        <w:t>；</w:t>
      </w:r>
    </w:p>
    <w:p w14:paraId="3DD78491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在详细配置页点击</w:t>
      </w:r>
      <w:r>
        <w:rPr>
          <w:lang w:eastAsia="zh-CN"/>
        </w:rPr>
        <w:t>"</w:t>
      </w:r>
      <w:r>
        <w:rPr>
          <w:lang w:eastAsia="zh-CN"/>
        </w:rPr>
        <w:t>保存</w:t>
      </w:r>
      <w:r>
        <w:rPr>
          <w:lang w:eastAsia="zh-CN"/>
        </w:rPr>
        <w:t>"</w:t>
      </w:r>
      <w:r>
        <w:rPr>
          <w:lang w:eastAsia="zh-CN"/>
        </w:rPr>
        <w:t>；</w:t>
      </w:r>
    </w:p>
    <w:p w14:paraId="10057EA1" w14:textId="77777777" w:rsidR="00065290" w:rsidRDefault="00000000">
      <w:pPr>
        <w:pStyle w:val="afc"/>
        <w:rPr>
          <w:lang w:eastAsia="zh-CN"/>
        </w:rPr>
      </w:pPr>
      <w:r>
        <w:rPr>
          <w:lang w:eastAsia="zh-CN"/>
        </w:rPr>
        <w:t>关闭详细配置窗口时自动保存。</w:t>
      </w:r>
    </w:p>
    <w:p w14:paraId="3DD792B2" w14:textId="77777777" w:rsidR="00065290" w:rsidRDefault="00000000">
      <w:pPr>
        <w:rPr>
          <w:lang w:eastAsia="zh-CN"/>
        </w:rPr>
      </w:pPr>
      <w:r>
        <w:rPr>
          <w:lang w:eastAsia="zh-CN"/>
        </w:rPr>
        <w:t>保存时系统会自动更新修改时间。</w:t>
      </w:r>
    </w:p>
    <w:p w14:paraId="122396F3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设为当前配方</w:t>
      </w:r>
    </w:p>
    <w:p w14:paraId="7A62AB69" w14:textId="77777777" w:rsidR="00065290" w:rsidRDefault="00000000">
      <w:p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设为当前</w:t>
      </w:r>
      <w:r>
        <w:rPr>
          <w:lang w:eastAsia="zh-CN"/>
        </w:rPr>
        <w:t>"</w:t>
      </w:r>
      <w:r>
        <w:rPr>
          <w:lang w:eastAsia="zh-CN"/>
        </w:rPr>
        <w:t>后，系统会更新当前配方、保存当前配方名称到设置文件，并通知主流程重新加载模型相关资源。</w:t>
      </w:r>
    </w:p>
    <w:p w14:paraId="3656D1C2" w14:textId="77777777" w:rsidR="00065290" w:rsidRDefault="00000000">
      <w:pPr>
        <w:rPr>
          <w:lang w:eastAsia="zh-CN"/>
        </w:rPr>
      </w:pPr>
      <w:r>
        <w:rPr>
          <w:lang w:eastAsia="zh-CN"/>
        </w:rPr>
        <w:t>建议操作顺序：先保存配方，再设为当前。保存负责写盘，设为当前负责生效，两者不是同一个动作。</w:t>
      </w:r>
    </w:p>
    <w:p w14:paraId="3BB9C7A2" w14:textId="77777777" w:rsidR="00065290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主流程依赖的关键配置项</w:t>
      </w:r>
    </w:p>
    <w:p w14:paraId="612C689E" w14:textId="77777777" w:rsidR="00065290" w:rsidRDefault="00000000">
      <w:pPr>
        <w:rPr>
          <w:lang w:eastAsia="zh-CN"/>
        </w:rPr>
      </w:pPr>
      <w:r>
        <w:rPr>
          <w:lang w:eastAsia="zh-CN"/>
        </w:rPr>
        <w:t>若要确保系统可正常运行，当前配方至少需要满足以下条件：</w:t>
      </w:r>
    </w:p>
    <w:p w14:paraId="7FB65C45" w14:textId="77777777" w:rsidR="00065290" w:rsidRDefault="00000000">
      <w:pPr>
        <w:pStyle w:val="afc"/>
      </w:pPr>
      <w:r>
        <w:t>已设置当前配方；</w:t>
      </w:r>
    </w:p>
    <w:p w14:paraId="7D7EECDA" w14:textId="77777777" w:rsidR="00065290" w:rsidRDefault="00000000">
      <w:pPr>
        <w:pStyle w:val="afc"/>
      </w:pPr>
      <w:r>
        <w:t>坐标系已完成初始化；</w:t>
      </w:r>
    </w:p>
    <w:p w14:paraId="095155F1" w14:textId="77777777" w:rsidR="00065290" w:rsidRDefault="00000000">
      <w:pPr>
        <w:pStyle w:val="afc"/>
      </w:pPr>
      <w:r>
        <w:t>边缘检测模型文件真实存在。</w:t>
      </w:r>
    </w:p>
    <w:p w14:paraId="105AC403" w14:textId="77777777" w:rsidR="00065290" w:rsidRDefault="00000000">
      <w:pPr>
        <w:pStyle w:val="1"/>
      </w:pPr>
      <w:r>
        <w:t xml:space="preserve">10. </w:t>
      </w:r>
      <w:r>
        <w:t>现场调试建议</w:t>
      </w:r>
    </w:p>
    <w:p w14:paraId="051E692E" w14:textId="77777777" w:rsidR="00065290" w:rsidRDefault="00000000">
      <w:pPr>
        <w:pStyle w:val="2"/>
      </w:pPr>
      <w:r>
        <w:t xml:space="preserve">10.1 </w:t>
      </w:r>
      <w:r>
        <w:t>新产品导入建议顺序</w:t>
      </w:r>
    </w:p>
    <w:p w14:paraId="7AB5C520" w14:textId="77777777" w:rsidR="00065290" w:rsidRDefault="00000000">
      <w:pPr>
        <w:pStyle w:val="a4"/>
      </w:pPr>
      <w:r>
        <w:t>新建配方；</w:t>
      </w:r>
    </w:p>
    <w:p w14:paraId="2A585E67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获取图像；</w:t>
      </w:r>
    </w:p>
    <w:p w14:paraId="1B2A5FF9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调整曝光和增益；</w:t>
      </w:r>
    </w:p>
    <w:p w14:paraId="43B0A308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必要时执行最佳参数；</w:t>
      </w:r>
    </w:p>
    <w:p w14:paraId="6A6B3FFF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完成坐标系标定；</w:t>
      </w:r>
    </w:p>
    <w:p w14:paraId="2F830E87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选择边缘检测模型；</w:t>
      </w:r>
    </w:p>
    <w:p w14:paraId="51D1124E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执行测试推理；</w:t>
      </w:r>
    </w:p>
    <w:p w14:paraId="5CB81C31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保存配方并设为当前。</w:t>
      </w:r>
    </w:p>
    <w:p w14:paraId="1E1E662F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基准点查找失败时</w:t>
      </w:r>
    </w:p>
    <w:p w14:paraId="0F42DF83" w14:textId="77777777" w:rsidR="00065290" w:rsidRDefault="00000000">
      <w:pPr>
        <w:rPr>
          <w:lang w:eastAsia="zh-CN"/>
        </w:rPr>
      </w:pPr>
      <w:r>
        <w:rPr>
          <w:lang w:eastAsia="zh-CN"/>
        </w:rPr>
        <w:t>建议优先检查图像清晰度、圆点完整性、方格尺寸、棋盘角点数、面积过滤阈值和最小圆度设置，必要时开启调试窗口观察中间图像。</w:t>
      </w:r>
    </w:p>
    <w:p w14:paraId="13854E2E" w14:textId="77777777" w:rsidR="00065290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 xml:space="preserve">10.3 </w:t>
      </w:r>
      <w:r>
        <w:rPr>
          <w:lang w:eastAsia="zh-CN"/>
        </w:rPr>
        <w:t>推理效果不稳定时</w:t>
      </w:r>
    </w:p>
    <w:p w14:paraId="7C14E6EA" w14:textId="77777777" w:rsidR="00065290" w:rsidRDefault="00000000">
      <w:pPr>
        <w:rPr>
          <w:lang w:eastAsia="zh-CN"/>
        </w:rPr>
      </w:pPr>
      <w:r>
        <w:rPr>
          <w:lang w:eastAsia="zh-CN"/>
        </w:rPr>
        <w:t>建议重点检查模型文件路径、当前配方是否已生效、置信度和</w:t>
      </w:r>
      <w:r>
        <w:rPr>
          <w:lang w:eastAsia="zh-CN"/>
        </w:rPr>
        <w:t xml:space="preserve"> IoU </w:t>
      </w:r>
      <w:r>
        <w:rPr>
          <w:lang w:eastAsia="zh-CN"/>
        </w:rPr>
        <w:t>设置是否合理、图像缩放策略是否合适以及现场采图参数是否稳定。</w:t>
      </w:r>
    </w:p>
    <w:p w14:paraId="1749E99E" w14:textId="6C31834C" w:rsidR="00065290" w:rsidRDefault="00000000">
      <w:pPr>
        <w:pStyle w:val="1"/>
      </w:pPr>
      <w:r>
        <w:t>1</w:t>
      </w:r>
      <w:r w:rsidR="00E956F6">
        <w:rPr>
          <w:rFonts w:hint="eastAsia"/>
          <w:lang w:eastAsia="zh-CN"/>
        </w:rPr>
        <w:t>1</w:t>
      </w:r>
      <w:r>
        <w:t xml:space="preserve">. </w:t>
      </w:r>
      <w:r>
        <w:t>操作员简版流程</w:t>
      </w:r>
    </w:p>
    <w:p w14:paraId="09941876" w14:textId="77777777" w:rsidR="00065290" w:rsidRDefault="00000000">
      <w:pPr>
        <w:pStyle w:val="a4"/>
      </w:pPr>
      <w:r>
        <w:t>进入配方管理页面；</w:t>
      </w:r>
    </w:p>
    <w:p w14:paraId="117B13FA" w14:textId="77777777" w:rsidR="00065290" w:rsidRDefault="00000000">
      <w:pPr>
        <w:pStyle w:val="a4"/>
      </w:pPr>
      <w:r>
        <w:t>新建配方；</w:t>
      </w:r>
    </w:p>
    <w:p w14:paraId="39BA1EA2" w14:textId="77777777" w:rsidR="00065290" w:rsidRDefault="00000000">
      <w:pPr>
        <w:pStyle w:val="a4"/>
      </w:pPr>
      <w:r>
        <w:t>打开配方管理窗口；</w:t>
      </w:r>
    </w:p>
    <w:p w14:paraId="34360B43" w14:textId="77777777" w:rsidR="00065290" w:rsidRDefault="00000000">
      <w:pPr>
        <w:pStyle w:val="a4"/>
      </w:pPr>
      <w:r>
        <w:t>获取图像并调整曝光、增益；</w:t>
      </w:r>
    </w:p>
    <w:p w14:paraId="185ADE16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完成基准点查找；</w:t>
      </w:r>
    </w:p>
    <w:p w14:paraId="7106B62D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选择正确的</w:t>
      </w:r>
      <w:r>
        <w:rPr>
          <w:lang w:eastAsia="zh-CN"/>
        </w:rPr>
        <w:t xml:space="preserve"> ONNX </w:t>
      </w:r>
      <w:r>
        <w:rPr>
          <w:lang w:eastAsia="zh-CN"/>
        </w:rPr>
        <w:t>模型；</w:t>
      </w:r>
    </w:p>
    <w:p w14:paraId="2987C16D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执行测试推理确认效果；</w:t>
      </w:r>
    </w:p>
    <w:p w14:paraId="58144DC9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保存配方；</w:t>
      </w:r>
    </w:p>
    <w:p w14:paraId="1DF8F409" w14:textId="77777777" w:rsidR="00065290" w:rsidRDefault="00000000">
      <w:pPr>
        <w:pStyle w:val="a4"/>
        <w:rPr>
          <w:lang w:eastAsia="zh-CN"/>
        </w:rPr>
      </w:pPr>
      <w:r>
        <w:rPr>
          <w:lang w:eastAsia="zh-CN"/>
        </w:rPr>
        <w:t>返回列表页并点击</w:t>
      </w:r>
      <w:r>
        <w:rPr>
          <w:lang w:eastAsia="zh-CN"/>
        </w:rPr>
        <w:t>"</w:t>
      </w:r>
      <w:r>
        <w:rPr>
          <w:lang w:eastAsia="zh-CN"/>
        </w:rPr>
        <w:t>设为当前</w:t>
      </w:r>
      <w:r>
        <w:rPr>
          <w:lang w:eastAsia="zh-CN"/>
        </w:rPr>
        <w:t>"</w:t>
      </w:r>
      <w:r>
        <w:rPr>
          <w:lang w:eastAsia="zh-CN"/>
        </w:rPr>
        <w:t>。</w:t>
      </w:r>
    </w:p>
    <w:sectPr w:rsidR="00065290" w:rsidSect="007D4F57">
      <w:headerReference w:type="default" r:id="rId19"/>
      <w:footerReference w:type="default" r:id="rId20"/>
      <w:headerReference w:type="first" r:id="rId21"/>
      <w:footerReference w:type="first" r:id="rId22"/>
      <w:endnotePr>
        <w:numFmt w:val="decimal"/>
      </w:endnotePr>
      <w:pgSz w:w="11907" w:h="16840" w:code="9"/>
      <w:pgMar w:top="1276" w:right="1276" w:bottom="1418" w:left="1276" w:header="533" w:footer="59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DCEF6" w14:textId="77777777" w:rsidR="007F2BA8" w:rsidRDefault="007F2BA8" w:rsidP="00C60D54">
      <w:pPr>
        <w:pStyle w:val="EndnoteSeparator"/>
      </w:pPr>
    </w:p>
  </w:endnote>
  <w:endnote w:type="continuationSeparator" w:id="0">
    <w:p w14:paraId="1B9649D3" w14:textId="77777777" w:rsidR="007F2BA8" w:rsidRDefault="007F2BA8" w:rsidP="00C60D54">
      <w:pPr>
        <w:pStyle w:val="EndnoteSeparatorcont"/>
      </w:pPr>
    </w:p>
  </w:endnote>
  <w:endnote w:type="continuationNotice" w:id="1">
    <w:p w14:paraId="250D5E34" w14:textId="77777777" w:rsidR="007F2BA8" w:rsidRDefault="007F2BA8" w:rsidP="00C60D54">
      <w:pPr>
        <w:pStyle w:val="EndnoteContinuation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ABBvoice">
    <w:altName w:val="Sylfaen"/>
    <w:charset w:val="00"/>
    <w:family w:val="swiss"/>
    <w:pitch w:val="variable"/>
    <w:sig w:usb0="A10006FF" w:usb1="100060FB" w:usb2="00000028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BBvoice Display SemiBold">
    <w:altName w:val="Calibri"/>
    <w:charset w:val="00"/>
    <w:family w:val="swiss"/>
    <w:pitch w:val="variable"/>
    <w:sig w:usb0="A00022EF" w:usb1="C000A04A" w:usb2="00000008" w:usb3="00000000" w:csb0="000000DF" w:csb1="00000000"/>
  </w:font>
  <w:font w:name="ABBvoice Light">
    <w:charset w:val="00"/>
    <w:family w:val="swiss"/>
    <w:pitch w:val="variable"/>
    <w:sig w:usb0="A10006FF" w:usb1="100060FB" w:usb2="00000028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A7284" w14:textId="77777777" w:rsidR="00CB4EE6" w:rsidRPr="008C4CC0" w:rsidRDefault="00000000" w:rsidP="00CB4EE6">
    <w:pPr>
      <w:pStyle w:val="af8"/>
    </w:pPr>
    <w:sdt>
      <w:sdtPr>
        <w:alias w:val="{{FormatDateTime(Form.Date,&quot;yyyy-MM-dd&quot; )}}"/>
        <w:tag w:val="{&quot;templafy&quot;:{&quot;id&quot;:&quot;dc87ff3f-b568-4c31-bccc-42c6a5164be6&quot;}}"/>
        <w:id w:val="1940414878"/>
      </w:sdtPr>
      <w:sdtContent>
        <w:r w:rsidR="0018377C">
          <w:t>​</w:t>
        </w:r>
      </w:sdtContent>
    </w:sdt>
    <w:r w:rsidR="00324B9B">
      <w:t xml:space="preserve"> </w:t>
    </w:r>
    <w:r w:rsidR="00BB455D">
      <w:ptab w:relativeTo="margin" w:alignment="center" w:leader="none"/>
    </w:r>
    <w:r w:rsidR="00BB455D">
      <w:ptab w:relativeTo="margin" w:alignment="right" w:leader="none"/>
    </w:r>
    <w:r w:rsidR="00CA4BEB">
      <w:fldChar w:fldCharType="begin"/>
    </w:r>
    <w:r w:rsidR="00CA4BEB">
      <w:instrText xml:space="preserve"> PAGE   \* MERGEFORMAT </w:instrText>
    </w:r>
    <w:r w:rsidR="00CA4BEB">
      <w:fldChar w:fldCharType="separate"/>
    </w:r>
    <w:r w:rsidR="00CA4BEB">
      <w:t>1</w:t>
    </w:r>
    <w:r w:rsidR="00CA4BEB">
      <w:fldChar w:fldCharType="end"/>
    </w:r>
    <w:r w:rsidR="00CA4BEB">
      <w:t>/</w:t>
    </w:r>
    <w:r w:rsidR="00CA4BEB">
      <w:rPr>
        <w:noProof/>
      </w:rPr>
      <w:fldChar w:fldCharType="begin"/>
    </w:r>
    <w:r w:rsidR="00CA4BEB">
      <w:rPr>
        <w:noProof/>
      </w:rPr>
      <w:instrText xml:space="preserve"> NUMPAGES   \* MERGEFORMAT </w:instrText>
    </w:r>
    <w:r w:rsidR="00CA4BEB">
      <w:rPr>
        <w:noProof/>
      </w:rPr>
      <w:fldChar w:fldCharType="separate"/>
    </w:r>
    <w:r w:rsidR="00CA4BEB">
      <w:rPr>
        <w:noProof/>
      </w:rPr>
      <w:t>1</w:t>
    </w:r>
    <w:r w:rsidR="00CA4BE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211D0" w14:textId="77777777" w:rsidR="00CB4EE6" w:rsidRPr="00CB4EE6" w:rsidRDefault="003306A2" w:rsidP="00CB4EE6">
    <w:pPr>
      <w:pStyle w:val="af8"/>
    </w:pPr>
    <w:r w:rsidRPr="003306A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759CA2F" wp14:editId="3AAE3741">
              <wp:simplePos x="0" y="0"/>
              <wp:positionH relativeFrom="column">
                <wp:posOffset>5389880</wp:posOffset>
              </wp:positionH>
              <wp:positionV relativeFrom="paragraph">
                <wp:posOffset>-140335</wp:posOffset>
              </wp:positionV>
              <wp:extent cx="986760" cy="222840"/>
              <wp:effectExtent l="0" t="0" r="4445" b="6350"/>
              <wp:wrapNone/>
              <wp:docPr id="406369478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6760" cy="222840"/>
                      </a:xfrm>
                      <a:custGeom>
                        <a:avLst/>
                        <a:gdLst>
                          <a:gd name="connsiteX0" fmla="*/ 7692 w 1588057"/>
                          <a:gd name="connsiteY0" fmla="*/ 3100 h 359930"/>
                          <a:gd name="connsiteX1" fmla="*/ 129851 w 1588057"/>
                          <a:gd name="connsiteY1" fmla="*/ 3100 h 359930"/>
                          <a:gd name="connsiteX2" fmla="*/ 129851 w 1588057"/>
                          <a:gd name="connsiteY2" fmla="*/ 26521 h 359930"/>
                          <a:gd name="connsiteX3" fmla="*/ 32951 w 1588057"/>
                          <a:gd name="connsiteY3" fmla="*/ 26521 h 359930"/>
                          <a:gd name="connsiteX4" fmla="*/ 32951 w 1588057"/>
                          <a:gd name="connsiteY4" fmla="*/ 54879 h 359930"/>
                          <a:gd name="connsiteX5" fmla="*/ 121125 w 1588057"/>
                          <a:gd name="connsiteY5" fmla="*/ 54879 h 359930"/>
                          <a:gd name="connsiteX6" fmla="*/ 121125 w 1588057"/>
                          <a:gd name="connsiteY6" fmla="*/ 77841 h 359930"/>
                          <a:gd name="connsiteX7" fmla="*/ 32951 w 1588057"/>
                          <a:gd name="connsiteY7" fmla="*/ 77841 h 359930"/>
                          <a:gd name="connsiteX8" fmla="*/ 32951 w 1588057"/>
                          <a:gd name="connsiteY8" fmla="*/ 108151 h 359930"/>
                          <a:gd name="connsiteX9" fmla="*/ 129851 w 1588057"/>
                          <a:gd name="connsiteY9" fmla="*/ 108151 h 359930"/>
                          <a:gd name="connsiteX10" fmla="*/ 129851 w 1588057"/>
                          <a:gd name="connsiteY10" fmla="*/ 131573 h 359930"/>
                          <a:gd name="connsiteX11" fmla="*/ 7692 w 1588057"/>
                          <a:gd name="connsiteY11" fmla="*/ 131573 h 359930"/>
                          <a:gd name="connsiteX12" fmla="*/ 7692 w 1588057"/>
                          <a:gd name="connsiteY12" fmla="*/ 3100 h 359930"/>
                          <a:gd name="connsiteX13" fmla="*/ 159012 w 1588057"/>
                          <a:gd name="connsiteY13" fmla="*/ 3100 h 359930"/>
                          <a:gd name="connsiteX14" fmla="*/ 185648 w 1588057"/>
                          <a:gd name="connsiteY14" fmla="*/ 3100 h 359930"/>
                          <a:gd name="connsiteX15" fmla="*/ 278645 w 1588057"/>
                          <a:gd name="connsiteY15" fmla="*/ 98737 h 359930"/>
                          <a:gd name="connsiteX16" fmla="*/ 278645 w 1588057"/>
                          <a:gd name="connsiteY16" fmla="*/ 3100 h 359930"/>
                          <a:gd name="connsiteX17" fmla="*/ 303903 w 1588057"/>
                          <a:gd name="connsiteY17" fmla="*/ 3100 h 359930"/>
                          <a:gd name="connsiteX18" fmla="*/ 303903 w 1588057"/>
                          <a:gd name="connsiteY18" fmla="*/ 118140 h 359930"/>
                          <a:gd name="connsiteX19" fmla="*/ 290470 w 1588057"/>
                          <a:gd name="connsiteY19" fmla="*/ 131573 h 359930"/>
                          <a:gd name="connsiteX20" fmla="*/ 277267 w 1588057"/>
                          <a:gd name="connsiteY20" fmla="*/ 131573 h 359930"/>
                          <a:gd name="connsiteX21" fmla="*/ 184271 w 1588057"/>
                          <a:gd name="connsiteY21" fmla="*/ 35821 h 359930"/>
                          <a:gd name="connsiteX22" fmla="*/ 184271 w 1588057"/>
                          <a:gd name="connsiteY22" fmla="*/ 131573 h 359930"/>
                          <a:gd name="connsiteX23" fmla="*/ 159012 w 1588057"/>
                          <a:gd name="connsiteY23" fmla="*/ 131573 h 359930"/>
                          <a:gd name="connsiteX24" fmla="*/ 159012 w 1588057"/>
                          <a:gd name="connsiteY24" fmla="*/ 3100 h 359930"/>
                          <a:gd name="connsiteX25" fmla="*/ 330769 w 1588057"/>
                          <a:gd name="connsiteY25" fmla="*/ 67164 h 359930"/>
                          <a:gd name="connsiteX26" fmla="*/ 340987 w 1588057"/>
                          <a:gd name="connsiteY26" fmla="*/ 31343 h 359930"/>
                          <a:gd name="connsiteX27" fmla="*/ 370264 w 1588057"/>
                          <a:gd name="connsiteY27" fmla="*/ 8152 h 359930"/>
                          <a:gd name="connsiteX28" fmla="*/ 414925 w 1588057"/>
                          <a:gd name="connsiteY28" fmla="*/ 0 h 359930"/>
                          <a:gd name="connsiteX29" fmla="*/ 454764 w 1588057"/>
                          <a:gd name="connsiteY29" fmla="*/ 6200 h 359930"/>
                          <a:gd name="connsiteX30" fmla="*/ 484155 w 1588057"/>
                          <a:gd name="connsiteY30" fmla="*/ 24340 h 359930"/>
                          <a:gd name="connsiteX31" fmla="*/ 466934 w 1588057"/>
                          <a:gd name="connsiteY31" fmla="*/ 42939 h 359930"/>
                          <a:gd name="connsiteX32" fmla="*/ 443398 w 1588057"/>
                          <a:gd name="connsiteY32" fmla="*/ 28243 h 359930"/>
                          <a:gd name="connsiteX33" fmla="*/ 413547 w 1588057"/>
                          <a:gd name="connsiteY33" fmla="*/ 23307 h 359930"/>
                          <a:gd name="connsiteX34" fmla="*/ 372675 w 1588057"/>
                          <a:gd name="connsiteY34" fmla="*/ 34673 h 359930"/>
                          <a:gd name="connsiteX35" fmla="*/ 358323 w 1588057"/>
                          <a:gd name="connsiteY35" fmla="*/ 66934 h 359930"/>
                          <a:gd name="connsiteX36" fmla="*/ 373363 w 1588057"/>
                          <a:gd name="connsiteY36" fmla="*/ 100115 h 359930"/>
                          <a:gd name="connsiteX37" fmla="*/ 417336 w 1588057"/>
                          <a:gd name="connsiteY37" fmla="*/ 111825 h 359930"/>
                          <a:gd name="connsiteX38" fmla="*/ 439839 w 1588057"/>
                          <a:gd name="connsiteY38" fmla="*/ 109874 h 359930"/>
                          <a:gd name="connsiteX39" fmla="*/ 462916 w 1588057"/>
                          <a:gd name="connsiteY39" fmla="*/ 103215 h 359930"/>
                          <a:gd name="connsiteX40" fmla="*/ 462916 w 1588057"/>
                          <a:gd name="connsiteY40" fmla="*/ 83697 h 359930"/>
                          <a:gd name="connsiteX41" fmla="*/ 408610 w 1588057"/>
                          <a:gd name="connsiteY41" fmla="*/ 83697 h 359930"/>
                          <a:gd name="connsiteX42" fmla="*/ 408610 w 1588057"/>
                          <a:gd name="connsiteY42" fmla="*/ 61079 h 359930"/>
                          <a:gd name="connsiteX43" fmla="*/ 472330 w 1588057"/>
                          <a:gd name="connsiteY43" fmla="*/ 61079 h 359930"/>
                          <a:gd name="connsiteX44" fmla="*/ 486681 w 1588057"/>
                          <a:gd name="connsiteY44" fmla="*/ 76005 h 359930"/>
                          <a:gd name="connsiteX45" fmla="*/ 486681 w 1588057"/>
                          <a:gd name="connsiteY45" fmla="*/ 117451 h 359930"/>
                          <a:gd name="connsiteX46" fmla="*/ 453501 w 1588057"/>
                          <a:gd name="connsiteY46" fmla="*/ 130080 h 359930"/>
                          <a:gd name="connsiteX47" fmla="*/ 416532 w 1588057"/>
                          <a:gd name="connsiteY47" fmla="*/ 134443 h 359930"/>
                          <a:gd name="connsiteX48" fmla="*/ 370838 w 1588057"/>
                          <a:gd name="connsiteY48" fmla="*/ 126406 h 359930"/>
                          <a:gd name="connsiteX49" fmla="*/ 341102 w 1588057"/>
                          <a:gd name="connsiteY49" fmla="*/ 103215 h 359930"/>
                          <a:gd name="connsiteX50" fmla="*/ 330654 w 1588057"/>
                          <a:gd name="connsiteY50" fmla="*/ 66934 h 359930"/>
                          <a:gd name="connsiteX51" fmla="*/ 511021 w 1588057"/>
                          <a:gd name="connsiteY51" fmla="*/ 108955 h 359930"/>
                          <a:gd name="connsiteX52" fmla="*/ 547416 w 1588057"/>
                          <a:gd name="connsiteY52" fmla="*/ 108955 h 359930"/>
                          <a:gd name="connsiteX53" fmla="*/ 547416 w 1588057"/>
                          <a:gd name="connsiteY53" fmla="*/ 25718 h 359930"/>
                          <a:gd name="connsiteX54" fmla="*/ 511021 w 1588057"/>
                          <a:gd name="connsiteY54" fmla="*/ 25718 h 359930"/>
                          <a:gd name="connsiteX55" fmla="*/ 511021 w 1588057"/>
                          <a:gd name="connsiteY55" fmla="*/ 3100 h 359930"/>
                          <a:gd name="connsiteX56" fmla="*/ 609184 w 1588057"/>
                          <a:gd name="connsiteY56" fmla="*/ 3100 h 359930"/>
                          <a:gd name="connsiteX57" fmla="*/ 609184 w 1588057"/>
                          <a:gd name="connsiteY57" fmla="*/ 25718 h 359930"/>
                          <a:gd name="connsiteX58" fmla="*/ 572789 w 1588057"/>
                          <a:gd name="connsiteY58" fmla="*/ 25718 h 359930"/>
                          <a:gd name="connsiteX59" fmla="*/ 572789 w 1588057"/>
                          <a:gd name="connsiteY59" fmla="*/ 108955 h 359930"/>
                          <a:gd name="connsiteX60" fmla="*/ 609184 w 1588057"/>
                          <a:gd name="connsiteY60" fmla="*/ 108955 h 359930"/>
                          <a:gd name="connsiteX61" fmla="*/ 609184 w 1588057"/>
                          <a:gd name="connsiteY61" fmla="*/ 131573 h 359930"/>
                          <a:gd name="connsiteX62" fmla="*/ 511021 w 1588057"/>
                          <a:gd name="connsiteY62" fmla="*/ 131573 h 359930"/>
                          <a:gd name="connsiteX63" fmla="*/ 511021 w 1588057"/>
                          <a:gd name="connsiteY63" fmla="*/ 108955 h 359930"/>
                          <a:gd name="connsiteX64" fmla="*/ 637198 w 1588057"/>
                          <a:gd name="connsiteY64" fmla="*/ 3100 h 359930"/>
                          <a:gd name="connsiteX65" fmla="*/ 663834 w 1588057"/>
                          <a:gd name="connsiteY65" fmla="*/ 3100 h 359930"/>
                          <a:gd name="connsiteX66" fmla="*/ 756830 w 1588057"/>
                          <a:gd name="connsiteY66" fmla="*/ 98737 h 359930"/>
                          <a:gd name="connsiteX67" fmla="*/ 756830 w 1588057"/>
                          <a:gd name="connsiteY67" fmla="*/ 3100 h 359930"/>
                          <a:gd name="connsiteX68" fmla="*/ 782089 w 1588057"/>
                          <a:gd name="connsiteY68" fmla="*/ 3100 h 359930"/>
                          <a:gd name="connsiteX69" fmla="*/ 782089 w 1588057"/>
                          <a:gd name="connsiteY69" fmla="*/ 118140 h 359930"/>
                          <a:gd name="connsiteX70" fmla="*/ 768656 w 1588057"/>
                          <a:gd name="connsiteY70" fmla="*/ 131573 h 359930"/>
                          <a:gd name="connsiteX71" fmla="*/ 755453 w 1588057"/>
                          <a:gd name="connsiteY71" fmla="*/ 131573 h 359930"/>
                          <a:gd name="connsiteX72" fmla="*/ 662456 w 1588057"/>
                          <a:gd name="connsiteY72" fmla="*/ 35821 h 359930"/>
                          <a:gd name="connsiteX73" fmla="*/ 662456 w 1588057"/>
                          <a:gd name="connsiteY73" fmla="*/ 131573 h 359930"/>
                          <a:gd name="connsiteX74" fmla="*/ 637198 w 1588057"/>
                          <a:gd name="connsiteY74" fmla="*/ 131573 h 359930"/>
                          <a:gd name="connsiteX75" fmla="*/ 637198 w 1588057"/>
                          <a:gd name="connsiteY75" fmla="*/ 3100 h 359930"/>
                          <a:gd name="connsiteX76" fmla="*/ 815269 w 1588057"/>
                          <a:gd name="connsiteY76" fmla="*/ 3100 h 359930"/>
                          <a:gd name="connsiteX77" fmla="*/ 937427 w 1588057"/>
                          <a:gd name="connsiteY77" fmla="*/ 3100 h 359930"/>
                          <a:gd name="connsiteX78" fmla="*/ 937427 w 1588057"/>
                          <a:gd name="connsiteY78" fmla="*/ 26521 h 359930"/>
                          <a:gd name="connsiteX79" fmla="*/ 840527 w 1588057"/>
                          <a:gd name="connsiteY79" fmla="*/ 26521 h 359930"/>
                          <a:gd name="connsiteX80" fmla="*/ 840527 w 1588057"/>
                          <a:gd name="connsiteY80" fmla="*/ 54879 h 359930"/>
                          <a:gd name="connsiteX81" fmla="*/ 928701 w 1588057"/>
                          <a:gd name="connsiteY81" fmla="*/ 54879 h 359930"/>
                          <a:gd name="connsiteX82" fmla="*/ 928701 w 1588057"/>
                          <a:gd name="connsiteY82" fmla="*/ 77841 h 359930"/>
                          <a:gd name="connsiteX83" fmla="*/ 840527 w 1588057"/>
                          <a:gd name="connsiteY83" fmla="*/ 77841 h 359930"/>
                          <a:gd name="connsiteX84" fmla="*/ 840527 w 1588057"/>
                          <a:gd name="connsiteY84" fmla="*/ 108151 h 359930"/>
                          <a:gd name="connsiteX85" fmla="*/ 937427 w 1588057"/>
                          <a:gd name="connsiteY85" fmla="*/ 108151 h 359930"/>
                          <a:gd name="connsiteX86" fmla="*/ 937427 w 1588057"/>
                          <a:gd name="connsiteY86" fmla="*/ 131573 h 359930"/>
                          <a:gd name="connsiteX87" fmla="*/ 815269 w 1588057"/>
                          <a:gd name="connsiteY87" fmla="*/ 131573 h 359930"/>
                          <a:gd name="connsiteX88" fmla="*/ 815269 w 1588057"/>
                          <a:gd name="connsiteY88" fmla="*/ 3100 h 359930"/>
                          <a:gd name="connsiteX89" fmla="*/ 966474 w 1588057"/>
                          <a:gd name="connsiteY89" fmla="*/ 3100 h 359930"/>
                          <a:gd name="connsiteX90" fmla="*/ 1088632 w 1588057"/>
                          <a:gd name="connsiteY90" fmla="*/ 3100 h 359930"/>
                          <a:gd name="connsiteX91" fmla="*/ 1088632 w 1588057"/>
                          <a:gd name="connsiteY91" fmla="*/ 26521 h 359930"/>
                          <a:gd name="connsiteX92" fmla="*/ 991732 w 1588057"/>
                          <a:gd name="connsiteY92" fmla="*/ 26521 h 359930"/>
                          <a:gd name="connsiteX93" fmla="*/ 991732 w 1588057"/>
                          <a:gd name="connsiteY93" fmla="*/ 54879 h 359930"/>
                          <a:gd name="connsiteX94" fmla="*/ 1079907 w 1588057"/>
                          <a:gd name="connsiteY94" fmla="*/ 54879 h 359930"/>
                          <a:gd name="connsiteX95" fmla="*/ 1079907 w 1588057"/>
                          <a:gd name="connsiteY95" fmla="*/ 77841 h 359930"/>
                          <a:gd name="connsiteX96" fmla="*/ 991732 w 1588057"/>
                          <a:gd name="connsiteY96" fmla="*/ 77841 h 359930"/>
                          <a:gd name="connsiteX97" fmla="*/ 991732 w 1588057"/>
                          <a:gd name="connsiteY97" fmla="*/ 108151 h 359930"/>
                          <a:gd name="connsiteX98" fmla="*/ 1088632 w 1588057"/>
                          <a:gd name="connsiteY98" fmla="*/ 108151 h 359930"/>
                          <a:gd name="connsiteX99" fmla="*/ 1088632 w 1588057"/>
                          <a:gd name="connsiteY99" fmla="*/ 131573 h 359930"/>
                          <a:gd name="connsiteX100" fmla="*/ 966474 w 1588057"/>
                          <a:gd name="connsiteY100" fmla="*/ 131573 h 359930"/>
                          <a:gd name="connsiteX101" fmla="*/ 966474 w 1588057"/>
                          <a:gd name="connsiteY101" fmla="*/ 3100 h 359930"/>
                          <a:gd name="connsiteX102" fmla="*/ 1117794 w 1588057"/>
                          <a:gd name="connsiteY102" fmla="*/ 3100 h 359930"/>
                          <a:gd name="connsiteX103" fmla="*/ 1205969 w 1588057"/>
                          <a:gd name="connsiteY103" fmla="*/ 3100 h 359930"/>
                          <a:gd name="connsiteX104" fmla="*/ 1241215 w 1588057"/>
                          <a:gd name="connsiteY104" fmla="*/ 12859 h 359930"/>
                          <a:gd name="connsiteX105" fmla="*/ 1254304 w 1588057"/>
                          <a:gd name="connsiteY105" fmla="*/ 39954 h 359930"/>
                          <a:gd name="connsiteX106" fmla="*/ 1245923 w 1588057"/>
                          <a:gd name="connsiteY106" fmla="*/ 63146 h 359930"/>
                          <a:gd name="connsiteX107" fmla="*/ 1223190 w 1588057"/>
                          <a:gd name="connsiteY107" fmla="*/ 75775 h 359930"/>
                          <a:gd name="connsiteX108" fmla="*/ 1237312 w 1588057"/>
                          <a:gd name="connsiteY108" fmla="*/ 83123 h 359930"/>
                          <a:gd name="connsiteX109" fmla="*/ 1245808 w 1588057"/>
                          <a:gd name="connsiteY109" fmla="*/ 98967 h 359930"/>
                          <a:gd name="connsiteX110" fmla="*/ 1256141 w 1588057"/>
                          <a:gd name="connsiteY110" fmla="*/ 131573 h 359930"/>
                          <a:gd name="connsiteX111" fmla="*/ 1229275 w 1588057"/>
                          <a:gd name="connsiteY111" fmla="*/ 131573 h 359930"/>
                          <a:gd name="connsiteX112" fmla="*/ 1221468 w 1588057"/>
                          <a:gd name="connsiteY112" fmla="*/ 106429 h 359930"/>
                          <a:gd name="connsiteX113" fmla="*/ 1215153 w 1588057"/>
                          <a:gd name="connsiteY113" fmla="*/ 93341 h 359930"/>
                          <a:gd name="connsiteX114" fmla="*/ 1204361 w 1588057"/>
                          <a:gd name="connsiteY114" fmla="*/ 86912 h 359930"/>
                          <a:gd name="connsiteX115" fmla="*/ 1185418 w 1588057"/>
                          <a:gd name="connsiteY115" fmla="*/ 85075 h 359930"/>
                          <a:gd name="connsiteX116" fmla="*/ 1143052 w 1588057"/>
                          <a:gd name="connsiteY116" fmla="*/ 85075 h 359930"/>
                          <a:gd name="connsiteX117" fmla="*/ 1143052 w 1588057"/>
                          <a:gd name="connsiteY117" fmla="*/ 131458 h 359930"/>
                          <a:gd name="connsiteX118" fmla="*/ 1117794 w 1588057"/>
                          <a:gd name="connsiteY118" fmla="*/ 131458 h 359930"/>
                          <a:gd name="connsiteX119" fmla="*/ 1117794 w 1588057"/>
                          <a:gd name="connsiteY119" fmla="*/ 2985 h 359930"/>
                          <a:gd name="connsiteX120" fmla="*/ 1226749 w 1588057"/>
                          <a:gd name="connsiteY120" fmla="*/ 44317 h 359930"/>
                          <a:gd name="connsiteX121" fmla="*/ 1220894 w 1588057"/>
                          <a:gd name="connsiteY121" fmla="*/ 31228 h 359930"/>
                          <a:gd name="connsiteX122" fmla="*/ 1204476 w 1588057"/>
                          <a:gd name="connsiteY122" fmla="*/ 26521 h 359930"/>
                          <a:gd name="connsiteX123" fmla="*/ 1143052 w 1588057"/>
                          <a:gd name="connsiteY123" fmla="*/ 26521 h 359930"/>
                          <a:gd name="connsiteX124" fmla="*/ 1143052 w 1588057"/>
                          <a:gd name="connsiteY124" fmla="*/ 62227 h 359930"/>
                          <a:gd name="connsiteX125" fmla="*/ 1204476 w 1588057"/>
                          <a:gd name="connsiteY125" fmla="*/ 62227 h 359930"/>
                          <a:gd name="connsiteX126" fmla="*/ 1220894 w 1588057"/>
                          <a:gd name="connsiteY126" fmla="*/ 57520 h 359930"/>
                          <a:gd name="connsiteX127" fmla="*/ 1226749 w 1588057"/>
                          <a:gd name="connsiteY127" fmla="*/ 44432 h 359930"/>
                          <a:gd name="connsiteX128" fmla="*/ 1282777 w 1588057"/>
                          <a:gd name="connsiteY128" fmla="*/ 3100 h 359930"/>
                          <a:gd name="connsiteX129" fmla="*/ 1404935 w 1588057"/>
                          <a:gd name="connsiteY129" fmla="*/ 3100 h 359930"/>
                          <a:gd name="connsiteX130" fmla="*/ 1404935 w 1588057"/>
                          <a:gd name="connsiteY130" fmla="*/ 26521 h 359930"/>
                          <a:gd name="connsiteX131" fmla="*/ 1308035 w 1588057"/>
                          <a:gd name="connsiteY131" fmla="*/ 26521 h 359930"/>
                          <a:gd name="connsiteX132" fmla="*/ 1308035 w 1588057"/>
                          <a:gd name="connsiteY132" fmla="*/ 54879 h 359930"/>
                          <a:gd name="connsiteX133" fmla="*/ 1396209 w 1588057"/>
                          <a:gd name="connsiteY133" fmla="*/ 54879 h 359930"/>
                          <a:gd name="connsiteX134" fmla="*/ 1396209 w 1588057"/>
                          <a:gd name="connsiteY134" fmla="*/ 77841 h 359930"/>
                          <a:gd name="connsiteX135" fmla="*/ 1308035 w 1588057"/>
                          <a:gd name="connsiteY135" fmla="*/ 77841 h 359930"/>
                          <a:gd name="connsiteX136" fmla="*/ 1308035 w 1588057"/>
                          <a:gd name="connsiteY136" fmla="*/ 108151 h 359930"/>
                          <a:gd name="connsiteX137" fmla="*/ 1404935 w 1588057"/>
                          <a:gd name="connsiteY137" fmla="*/ 108151 h 359930"/>
                          <a:gd name="connsiteX138" fmla="*/ 1404935 w 1588057"/>
                          <a:gd name="connsiteY138" fmla="*/ 131573 h 359930"/>
                          <a:gd name="connsiteX139" fmla="*/ 1282777 w 1588057"/>
                          <a:gd name="connsiteY139" fmla="*/ 131573 h 359930"/>
                          <a:gd name="connsiteX140" fmla="*/ 1282777 w 1588057"/>
                          <a:gd name="connsiteY140" fmla="*/ 3100 h 359930"/>
                          <a:gd name="connsiteX141" fmla="*/ 1434097 w 1588057"/>
                          <a:gd name="connsiteY141" fmla="*/ 3100 h 359930"/>
                          <a:gd name="connsiteX142" fmla="*/ 1509298 w 1588057"/>
                          <a:gd name="connsiteY142" fmla="*/ 3100 h 359930"/>
                          <a:gd name="connsiteX143" fmla="*/ 1550859 w 1588057"/>
                          <a:gd name="connsiteY143" fmla="*/ 10907 h 359930"/>
                          <a:gd name="connsiteX144" fmla="*/ 1578299 w 1588057"/>
                          <a:gd name="connsiteY144" fmla="*/ 33295 h 359930"/>
                          <a:gd name="connsiteX145" fmla="*/ 1588058 w 1588057"/>
                          <a:gd name="connsiteY145" fmla="*/ 67279 h 359930"/>
                          <a:gd name="connsiteX146" fmla="*/ 1578299 w 1588057"/>
                          <a:gd name="connsiteY146" fmla="*/ 101263 h 359930"/>
                          <a:gd name="connsiteX147" fmla="*/ 1550859 w 1588057"/>
                          <a:gd name="connsiteY147" fmla="*/ 123651 h 359930"/>
                          <a:gd name="connsiteX148" fmla="*/ 1509298 w 1588057"/>
                          <a:gd name="connsiteY148" fmla="*/ 131573 h 359930"/>
                          <a:gd name="connsiteX149" fmla="*/ 1434097 w 1588057"/>
                          <a:gd name="connsiteY149" fmla="*/ 131573 h 359930"/>
                          <a:gd name="connsiteX150" fmla="*/ 1434097 w 1588057"/>
                          <a:gd name="connsiteY150" fmla="*/ 3100 h 359930"/>
                          <a:gd name="connsiteX151" fmla="*/ 1560388 w 1588057"/>
                          <a:gd name="connsiteY151" fmla="*/ 67394 h 359930"/>
                          <a:gd name="connsiteX152" fmla="*/ 1547300 w 1588057"/>
                          <a:gd name="connsiteY152" fmla="*/ 37543 h 359930"/>
                          <a:gd name="connsiteX153" fmla="*/ 1509872 w 1588057"/>
                          <a:gd name="connsiteY153" fmla="*/ 26866 h 359930"/>
                          <a:gd name="connsiteX154" fmla="*/ 1459240 w 1588057"/>
                          <a:gd name="connsiteY154" fmla="*/ 26866 h 359930"/>
                          <a:gd name="connsiteX155" fmla="*/ 1459240 w 1588057"/>
                          <a:gd name="connsiteY155" fmla="*/ 107807 h 359930"/>
                          <a:gd name="connsiteX156" fmla="*/ 1509872 w 1588057"/>
                          <a:gd name="connsiteY156" fmla="*/ 107807 h 359930"/>
                          <a:gd name="connsiteX157" fmla="*/ 1547300 w 1588057"/>
                          <a:gd name="connsiteY157" fmla="*/ 97130 h 359930"/>
                          <a:gd name="connsiteX158" fmla="*/ 1560388 w 1588057"/>
                          <a:gd name="connsiteY158" fmla="*/ 67279 h 359930"/>
                          <a:gd name="connsiteX159" fmla="*/ 0 w 1588057"/>
                          <a:gd name="connsiteY159" fmla="*/ 228243 h 359930"/>
                          <a:gd name="connsiteX160" fmla="*/ 142709 w 1588057"/>
                          <a:gd name="connsiteY160" fmla="*/ 228243 h 359930"/>
                          <a:gd name="connsiteX161" fmla="*/ 142709 w 1588057"/>
                          <a:gd name="connsiteY161" fmla="*/ 252009 h 359930"/>
                          <a:gd name="connsiteX162" fmla="*/ 84041 w 1588057"/>
                          <a:gd name="connsiteY162" fmla="*/ 252009 h 359930"/>
                          <a:gd name="connsiteX163" fmla="*/ 84041 w 1588057"/>
                          <a:gd name="connsiteY163" fmla="*/ 356716 h 359930"/>
                          <a:gd name="connsiteX164" fmla="*/ 58783 w 1588057"/>
                          <a:gd name="connsiteY164" fmla="*/ 356716 h 359930"/>
                          <a:gd name="connsiteX165" fmla="*/ 58783 w 1588057"/>
                          <a:gd name="connsiteY165" fmla="*/ 252009 h 359930"/>
                          <a:gd name="connsiteX166" fmla="*/ 115 w 1588057"/>
                          <a:gd name="connsiteY166" fmla="*/ 252009 h 359930"/>
                          <a:gd name="connsiteX167" fmla="*/ 115 w 1588057"/>
                          <a:gd name="connsiteY167" fmla="*/ 228243 h 359930"/>
                          <a:gd name="connsiteX168" fmla="*/ 152239 w 1588057"/>
                          <a:gd name="connsiteY168" fmla="*/ 292422 h 359930"/>
                          <a:gd name="connsiteX169" fmla="*/ 162342 w 1588057"/>
                          <a:gd name="connsiteY169" fmla="*/ 256946 h 359930"/>
                          <a:gd name="connsiteX170" fmla="*/ 190700 w 1588057"/>
                          <a:gd name="connsiteY170" fmla="*/ 233524 h 359930"/>
                          <a:gd name="connsiteX171" fmla="*/ 233754 w 1588057"/>
                          <a:gd name="connsiteY171" fmla="*/ 225143 h 359930"/>
                          <a:gd name="connsiteX172" fmla="*/ 276808 w 1588057"/>
                          <a:gd name="connsiteY172" fmla="*/ 233524 h 359930"/>
                          <a:gd name="connsiteX173" fmla="*/ 305166 w 1588057"/>
                          <a:gd name="connsiteY173" fmla="*/ 256946 h 359930"/>
                          <a:gd name="connsiteX174" fmla="*/ 315269 w 1588057"/>
                          <a:gd name="connsiteY174" fmla="*/ 292422 h 359930"/>
                          <a:gd name="connsiteX175" fmla="*/ 305166 w 1588057"/>
                          <a:gd name="connsiteY175" fmla="*/ 328014 h 359930"/>
                          <a:gd name="connsiteX176" fmla="*/ 276808 w 1588057"/>
                          <a:gd name="connsiteY176" fmla="*/ 351550 h 359930"/>
                          <a:gd name="connsiteX177" fmla="*/ 233754 w 1588057"/>
                          <a:gd name="connsiteY177" fmla="*/ 359931 h 359930"/>
                          <a:gd name="connsiteX178" fmla="*/ 190700 w 1588057"/>
                          <a:gd name="connsiteY178" fmla="*/ 351550 h 359930"/>
                          <a:gd name="connsiteX179" fmla="*/ 162342 w 1588057"/>
                          <a:gd name="connsiteY179" fmla="*/ 328014 h 359930"/>
                          <a:gd name="connsiteX180" fmla="*/ 152239 w 1588057"/>
                          <a:gd name="connsiteY180" fmla="*/ 292422 h 359930"/>
                          <a:gd name="connsiteX181" fmla="*/ 287600 w 1588057"/>
                          <a:gd name="connsiteY181" fmla="*/ 292422 h 359930"/>
                          <a:gd name="connsiteX182" fmla="*/ 273364 w 1588057"/>
                          <a:gd name="connsiteY182" fmla="*/ 260161 h 359930"/>
                          <a:gd name="connsiteX183" fmla="*/ 233754 w 1588057"/>
                          <a:gd name="connsiteY183" fmla="*/ 248565 h 359930"/>
                          <a:gd name="connsiteX184" fmla="*/ 194144 w 1588057"/>
                          <a:gd name="connsiteY184" fmla="*/ 260161 h 359930"/>
                          <a:gd name="connsiteX185" fmla="*/ 179908 w 1588057"/>
                          <a:gd name="connsiteY185" fmla="*/ 292422 h 359930"/>
                          <a:gd name="connsiteX186" fmla="*/ 194144 w 1588057"/>
                          <a:gd name="connsiteY186" fmla="*/ 324684 h 359930"/>
                          <a:gd name="connsiteX187" fmla="*/ 233754 w 1588057"/>
                          <a:gd name="connsiteY187" fmla="*/ 336280 h 359930"/>
                          <a:gd name="connsiteX188" fmla="*/ 273364 w 1588057"/>
                          <a:gd name="connsiteY188" fmla="*/ 324684 h 359930"/>
                          <a:gd name="connsiteX189" fmla="*/ 287600 w 1588057"/>
                          <a:gd name="connsiteY189" fmla="*/ 292422 h 359930"/>
                          <a:gd name="connsiteX190" fmla="*/ 392766 w 1588057"/>
                          <a:gd name="connsiteY190" fmla="*/ 292422 h 359930"/>
                          <a:gd name="connsiteX191" fmla="*/ 402870 w 1588057"/>
                          <a:gd name="connsiteY191" fmla="*/ 256946 h 359930"/>
                          <a:gd name="connsiteX192" fmla="*/ 431228 w 1588057"/>
                          <a:gd name="connsiteY192" fmla="*/ 233524 h 359930"/>
                          <a:gd name="connsiteX193" fmla="*/ 474282 w 1588057"/>
                          <a:gd name="connsiteY193" fmla="*/ 225143 h 359930"/>
                          <a:gd name="connsiteX194" fmla="*/ 517336 w 1588057"/>
                          <a:gd name="connsiteY194" fmla="*/ 233524 h 359930"/>
                          <a:gd name="connsiteX195" fmla="*/ 545694 w 1588057"/>
                          <a:gd name="connsiteY195" fmla="*/ 256946 h 359930"/>
                          <a:gd name="connsiteX196" fmla="*/ 555797 w 1588057"/>
                          <a:gd name="connsiteY196" fmla="*/ 292422 h 359930"/>
                          <a:gd name="connsiteX197" fmla="*/ 545694 w 1588057"/>
                          <a:gd name="connsiteY197" fmla="*/ 328014 h 359930"/>
                          <a:gd name="connsiteX198" fmla="*/ 517336 w 1588057"/>
                          <a:gd name="connsiteY198" fmla="*/ 351550 h 359930"/>
                          <a:gd name="connsiteX199" fmla="*/ 474282 w 1588057"/>
                          <a:gd name="connsiteY199" fmla="*/ 359931 h 359930"/>
                          <a:gd name="connsiteX200" fmla="*/ 431228 w 1588057"/>
                          <a:gd name="connsiteY200" fmla="*/ 351550 h 359930"/>
                          <a:gd name="connsiteX201" fmla="*/ 402870 w 1588057"/>
                          <a:gd name="connsiteY201" fmla="*/ 328014 h 359930"/>
                          <a:gd name="connsiteX202" fmla="*/ 392766 w 1588057"/>
                          <a:gd name="connsiteY202" fmla="*/ 292422 h 359930"/>
                          <a:gd name="connsiteX203" fmla="*/ 528128 w 1588057"/>
                          <a:gd name="connsiteY203" fmla="*/ 292422 h 359930"/>
                          <a:gd name="connsiteX204" fmla="*/ 513891 w 1588057"/>
                          <a:gd name="connsiteY204" fmla="*/ 260161 h 359930"/>
                          <a:gd name="connsiteX205" fmla="*/ 474282 w 1588057"/>
                          <a:gd name="connsiteY205" fmla="*/ 248565 h 359930"/>
                          <a:gd name="connsiteX206" fmla="*/ 434672 w 1588057"/>
                          <a:gd name="connsiteY206" fmla="*/ 260161 h 359930"/>
                          <a:gd name="connsiteX207" fmla="*/ 420436 w 1588057"/>
                          <a:gd name="connsiteY207" fmla="*/ 292422 h 359930"/>
                          <a:gd name="connsiteX208" fmla="*/ 434672 w 1588057"/>
                          <a:gd name="connsiteY208" fmla="*/ 324684 h 359930"/>
                          <a:gd name="connsiteX209" fmla="*/ 474282 w 1588057"/>
                          <a:gd name="connsiteY209" fmla="*/ 336280 h 359930"/>
                          <a:gd name="connsiteX210" fmla="*/ 513891 w 1588057"/>
                          <a:gd name="connsiteY210" fmla="*/ 324684 h 359930"/>
                          <a:gd name="connsiteX211" fmla="*/ 528128 w 1588057"/>
                          <a:gd name="connsiteY211" fmla="*/ 292422 h 359930"/>
                          <a:gd name="connsiteX212" fmla="*/ 580711 w 1588057"/>
                          <a:gd name="connsiteY212" fmla="*/ 305281 h 359930"/>
                          <a:gd name="connsiteX213" fmla="*/ 580711 w 1588057"/>
                          <a:gd name="connsiteY213" fmla="*/ 228243 h 359930"/>
                          <a:gd name="connsiteX214" fmla="*/ 605969 w 1588057"/>
                          <a:gd name="connsiteY214" fmla="*/ 228243 h 359930"/>
                          <a:gd name="connsiteX215" fmla="*/ 605969 w 1588057"/>
                          <a:gd name="connsiteY215" fmla="*/ 301837 h 359930"/>
                          <a:gd name="connsiteX216" fmla="*/ 616762 w 1588057"/>
                          <a:gd name="connsiteY216" fmla="*/ 327899 h 359930"/>
                          <a:gd name="connsiteX217" fmla="*/ 650631 w 1588057"/>
                          <a:gd name="connsiteY217" fmla="*/ 336280 h 359930"/>
                          <a:gd name="connsiteX218" fmla="*/ 684500 w 1588057"/>
                          <a:gd name="connsiteY218" fmla="*/ 327899 h 359930"/>
                          <a:gd name="connsiteX219" fmla="*/ 695292 w 1588057"/>
                          <a:gd name="connsiteY219" fmla="*/ 301837 h 359930"/>
                          <a:gd name="connsiteX220" fmla="*/ 695292 w 1588057"/>
                          <a:gd name="connsiteY220" fmla="*/ 228243 h 359930"/>
                          <a:gd name="connsiteX221" fmla="*/ 720550 w 1588057"/>
                          <a:gd name="connsiteY221" fmla="*/ 228243 h 359930"/>
                          <a:gd name="connsiteX222" fmla="*/ 720550 w 1588057"/>
                          <a:gd name="connsiteY222" fmla="*/ 305281 h 359930"/>
                          <a:gd name="connsiteX223" fmla="*/ 702410 w 1588057"/>
                          <a:gd name="connsiteY223" fmla="*/ 345579 h 359930"/>
                          <a:gd name="connsiteX224" fmla="*/ 650631 w 1588057"/>
                          <a:gd name="connsiteY224" fmla="*/ 359816 h 359930"/>
                          <a:gd name="connsiteX225" fmla="*/ 598736 w 1588057"/>
                          <a:gd name="connsiteY225" fmla="*/ 345579 h 359930"/>
                          <a:gd name="connsiteX226" fmla="*/ 580481 w 1588057"/>
                          <a:gd name="connsiteY226" fmla="*/ 305281 h 359930"/>
                          <a:gd name="connsiteX227" fmla="*/ 744086 w 1588057"/>
                          <a:gd name="connsiteY227" fmla="*/ 228243 h 359930"/>
                          <a:gd name="connsiteX228" fmla="*/ 886796 w 1588057"/>
                          <a:gd name="connsiteY228" fmla="*/ 228243 h 359930"/>
                          <a:gd name="connsiteX229" fmla="*/ 886796 w 1588057"/>
                          <a:gd name="connsiteY229" fmla="*/ 252009 h 359930"/>
                          <a:gd name="connsiteX230" fmla="*/ 828127 w 1588057"/>
                          <a:gd name="connsiteY230" fmla="*/ 252009 h 359930"/>
                          <a:gd name="connsiteX231" fmla="*/ 828127 w 1588057"/>
                          <a:gd name="connsiteY231" fmla="*/ 356716 h 359930"/>
                          <a:gd name="connsiteX232" fmla="*/ 802869 w 1588057"/>
                          <a:gd name="connsiteY232" fmla="*/ 356716 h 359930"/>
                          <a:gd name="connsiteX233" fmla="*/ 802869 w 1588057"/>
                          <a:gd name="connsiteY233" fmla="*/ 252009 h 359930"/>
                          <a:gd name="connsiteX234" fmla="*/ 744201 w 1588057"/>
                          <a:gd name="connsiteY234" fmla="*/ 252009 h 359930"/>
                          <a:gd name="connsiteX235" fmla="*/ 744201 w 1588057"/>
                          <a:gd name="connsiteY235" fmla="*/ 228243 h 359930"/>
                          <a:gd name="connsiteX236" fmla="*/ 912054 w 1588057"/>
                          <a:gd name="connsiteY236" fmla="*/ 228243 h 359930"/>
                          <a:gd name="connsiteX237" fmla="*/ 1000228 w 1588057"/>
                          <a:gd name="connsiteY237" fmla="*/ 228243 h 359930"/>
                          <a:gd name="connsiteX238" fmla="*/ 1035475 w 1588057"/>
                          <a:gd name="connsiteY238" fmla="*/ 238002 h 359930"/>
                          <a:gd name="connsiteX239" fmla="*/ 1048564 w 1588057"/>
                          <a:gd name="connsiteY239" fmla="*/ 265097 h 359930"/>
                          <a:gd name="connsiteX240" fmla="*/ 1040182 w 1588057"/>
                          <a:gd name="connsiteY240" fmla="*/ 288289 h 359930"/>
                          <a:gd name="connsiteX241" fmla="*/ 1017450 w 1588057"/>
                          <a:gd name="connsiteY241" fmla="*/ 300918 h 359930"/>
                          <a:gd name="connsiteX242" fmla="*/ 1031572 w 1588057"/>
                          <a:gd name="connsiteY242" fmla="*/ 308266 h 359930"/>
                          <a:gd name="connsiteX243" fmla="*/ 1040067 w 1588057"/>
                          <a:gd name="connsiteY243" fmla="*/ 324110 h 359930"/>
                          <a:gd name="connsiteX244" fmla="*/ 1050400 w 1588057"/>
                          <a:gd name="connsiteY244" fmla="*/ 356716 h 359930"/>
                          <a:gd name="connsiteX245" fmla="*/ 1023535 w 1588057"/>
                          <a:gd name="connsiteY245" fmla="*/ 356716 h 359930"/>
                          <a:gd name="connsiteX246" fmla="*/ 1015728 w 1588057"/>
                          <a:gd name="connsiteY246" fmla="*/ 331573 h 359930"/>
                          <a:gd name="connsiteX247" fmla="*/ 1009413 w 1588057"/>
                          <a:gd name="connsiteY247" fmla="*/ 318484 h 359930"/>
                          <a:gd name="connsiteX248" fmla="*/ 998621 w 1588057"/>
                          <a:gd name="connsiteY248" fmla="*/ 312055 h 359930"/>
                          <a:gd name="connsiteX249" fmla="*/ 979677 w 1588057"/>
                          <a:gd name="connsiteY249" fmla="*/ 310218 h 359930"/>
                          <a:gd name="connsiteX250" fmla="*/ 937312 w 1588057"/>
                          <a:gd name="connsiteY250" fmla="*/ 310218 h 359930"/>
                          <a:gd name="connsiteX251" fmla="*/ 937312 w 1588057"/>
                          <a:gd name="connsiteY251" fmla="*/ 356601 h 359930"/>
                          <a:gd name="connsiteX252" fmla="*/ 912054 w 1588057"/>
                          <a:gd name="connsiteY252" fmla="*/ 356601 h 359930"/>
                          <a:gd name="connsiteX253" fmla="*/ 912054 w 1588057"/>
                          <a:gd name="connsiteY253" fmla="*/ 228128 h 359930"/>
                          <a:gd name="connsiteX254" fmla="*/ 1021009 w 1588057"/>
                          <a:gd name="connsiteY254" fmla="*/ 269460 h 359930"/>
                          <a:gd name="connsiteX255" fmla="*/ 1015154 w 1588057"/>
                          <a:gd name="connsiteY255" fmla="*/ 256372 h 359930"/>
                          <a:gd name="connsiteX256" fmla="*/ 998736 w 1588057"/>
                          <a:gd name="connsiteY256" fmla="*/ 251665 h 359930"/>
                          <a:gd name="connsiteX257" fmla="*/ 937312 w 1588057"/>
                          <a:gd name="connsiteY257" fmla="*/ 251665 h 359930"/>
                          <a:gd name="connsiteX258" fmla="*/ 937312 w 1588057"/>
                          <a:gd name="connsiteY258" fmla="*/ 287371 h 359930"/>
                          <a:gd name="connsiteX259" fmla="*/ 998736 w 1588057"/>
                          <a:gd name="connsiteY259" fmla="*/ 287371 h 359930"/>
                          <a:gd name="connsiteX260" fmla="*/ 1015154 w 1588057"/>
                          <a:gd name="connsiteY260" fmla="*/ 282663 h 359930"/>
                          <a:gd name="connsiteX261" fmla="*/ 1021009 w 1588057"/>
                          <a:gd name="connsiteY261" fmla="*/ 269575 h 359930"/>
                          <a:gd name="connsiteX262" fmla="*/ 1075085 w 1588057"/>
                          <a:gd name="connsiteY262" fmla="*/ 305281 h 359930"/>
                          <a:gd name="connsiteX263" fmla="*/ 1075085 w 1588057"/>
                          <a:gd name="connsiteY263" fmla="*/ 228243 h 359930"/>
                          <a:gd name="connsiteX264" fmla="*/ 1100343 w 1588057"/>
                          <a:gd name="connsiteY264" fmla="*/ 228243 h 359930"/>
                          <a:gd name="connsiteX265" fmla="*/ 1100343 w 1588057"/>
                          <a:gd name="connsiteY265" fmla="*/ 301837 h 359930"/>
                          <a:gd name="connsiteX266" fmla="*/ 1111135 w 1588057"/>
                          <a:gd name="connsiteY266" fmla="*/ 327899 h 359930"/>
                          <a:gd name="connsiteX267" fmla="*/ 1145004 w 1588057"/>
                          <a:gd name="connsiteY267" fmla="*/ 336280 h 359930"/>
                          <a:gd name="connsiteX268" fmla="*/ 1178873 w 1588057"/>
                          <a:gd name="connsiteY268" fmla="*/ 327899 h 359930"/>
                          <a:gd name="connsiteX269" fmla="*/ 1189666 w 1588057"/>
                          <a:gd name="connsiteY269" fmla="*/ 301837 h 359930"/>
                          <a:gd name="connsiteX270" fmla="*/ 1189666 w 1588057"/>
                          <a:gd name="connsiteY270" fmla="*/ 228243 h 359930"/>
                          <a:gd name="connsiteX271" fmla="*/ 1214924 w 1588057"/>
                          <a:gd name="connsiteY271" fmla="*/ 228243 h 359930"/>
                          <a:gd name="connsiteX272" fmla="*/ 1214924 w 1588057"/>
                          <a:gd name="connsiteY272" fmla="*/ 305281 h 359930"/>
                          <a:gd name="connsiteX273" fmla="*/ 1196784 w 1588057"/>
                          <a:gd name="connsiteY273" fmla="*/ 345579 h 359930"/>
                          <a:gd name="connsiteX274" fmla="*/ 1145004 w 1588057"/>
                          <a:gd name="connsiteY274" fmla="*/ 359816 h 359930"/>
                          <a:gd name="connsiteX275" fmla="*/ 1093110 w 1588057"/>
                          <a:gd name="connsiteY275" fmla="*/ 345579 h 359930"/>
                          <a:gd name="connsiteX276" fmla="*/ 1074855 w 1588057"/>
                          <a:gd name="connsiteY276" fmla="*/ 305281 h 359930"/>
                          <a:gd name="connsiteX277" fmla="*/ 1246152 w 1588057"/>
                          <a:gd name="connsiteY277" fmla="*/ 228243 h 359930"/>
                          <a:gd name="connsiteX278" fmla="*/ 1272788 w 1588057"/>
                          <a:gd name="connsiteY278" fmla="*/ 228243 h 359930"/>
                          <a:gd name="connsiteX279" fmla="*/ 1365785 w 1588057"/>
                          <a:gd name="connsiteY279" fmla="*/ 323880 h 359930"/>
                          <a:gd name="connsiteX280" fmla="*/ 1365785 w 1588057"/>
                          <a:gd name="connsiteY280" fmla="*/ 228243 h 359930"/>
                          <a:gd name="connsiteX281" fmla="*/ 1391043 w 1588057"/>
                          <a:gd name="connsiteY281" fmla="*/ 228243 h 359930"/>
                          <a:gd name="connsiteX282" fmla="*/ 1391043 w 1588057"/>
                          <a:gd name="connsiteY282" fmla="*/ 343283 h 359930"/>
                          <a:gd name="connsiteX283" fmla="*/ 1377610 w 1588057"/>
                          <a:gd name="connsiteY283" fmla="*/ 356716 h 359930"/>
                          <a:gd name="connsiteX284" fmla="*/ 1364407 w 1588057"/>
                          <a:gd name="connsiteY284" fmla="*/ 356716 h 359930"/>
                          <a:gd name="connsiteX285" fmla="*/ 1271411 w 1588057"/>
                          <a:gd name="connsiteY285" fmla="*/ 260964 h 359930"/>
                          <a:gd name="connsiteX286" fmla="*/ 1271411 w 1588057"/>
                          <a:gd name="connsiteY286" fmla="*/ 356716 h 359930"/>
                          <a:gd name="connsiteX287" fmla="*/ 1246152 w 1588057"/>
                          <a:gd name="connsiteY287" fmla="*/ 356716 h 359930"/>
                          <a:gd name="connsiteX288" fmla="*/ 1246152 w 1588057"/>
                          <a:gd name="connsiteY288" fmla="*/ 228243 h 35993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</a:cxnLst>
                        <a:rect l="l" t="t" r="r" b="b"/>
                        <a:pathLst>
                          <a:path w="1588057" h="359930">
                            <a:moveTo>
                              <a:pt x="7692" y="3100"/>
                            </a:moveTo>
                            <a:lnTo>
                              <a:pt x="129851" y="3100"/>
                            </a:lnTo>
                            <a:lnTo>
                              <a:pt x="129851" y="26521"/>
                            </a:lnTo>
                            <a:lnTo>
                              <a:pt x="32951" y="26521"/>
                            </a:lnTo>
                            <a:lnTo>
                              <a:pt x="32951" y="54879"/>
                            </a:lnTo>
                            <a:lnTo>
                              <a:pt x="121125" y="54879"/>
                            </a:lnTo>
                            <a:lnTo>
                              <a:pt x="121125" y="77841"/>
                            </a:lnTo>
                            <a:lnTo>
                              <a:pt x="32951" y="77841"/>
                            </a:lnTo>
                            <a:lnTo>
                              <a:pt x="32951" y="108151"/>
                            </a:lnTo>
                            <a:lnTo>
                              <a:pt x="129851" y="108151"/>
                            </a:lnTo>
                            <a:lnTo>
                              <a:pt x="129851" y="131573"/>
                            </a:lnTo>
                            <a:lnTo>
                              <a:pt x="7692" y="131573"/>
                            </a:lnTo>
                            <a:lnTo>
                              <a:pt x="7692" y="3100"/>
                            </a:lnTo>
                            <a:close/>
                            <a:moveTo>
                              <a:pt x="159012" y="3100"/>
                            </a:moveTo>
                            <a:lnTo>
                              <a:pt x="185648" y="3100"/>
                            </a:lnTo>
                            <a:lnTo>
                              <a:pt x="278645" y="98737"/>
                            </a:lnTo>
                            <a:lnTo>
                              <a:pt x="278645" y="3100"/>
                            </a:lnTo>
                            <a:lnTo>
                              <a:pt x="303903" y="3100"/>
                            </a:lnTo>
                            <a:lnTo>
                              <a:pt x="303903" y="118140"/>
                            </a:lnTo>
                            <a:cubicBezTo>
                              <a:pt x="303903" y="127095"/>
                              <a:pt x="299426" y="131573"/>
                              <a:pt x="290470" y="131573"/>
                            </a:cubicBezTo>
                            <a:lnTo>
                              <a:pt x="277267" y="131573"/>
                            </a:lnTo>
                            <a:lnTo>
                              <a:pt x="184271" y="35821"/>
                            </a:lnTo>
                            <a:lnTo>
                              <a:pt x="184271" y="131573"/>
                            </a:lnTo>
                            <a:lnTo>
                              <a:pt x="159012" y="131573"/>
                            </a:lnTo>
                            <a:lnTo>
                              <a:pt x="159012" y="3100"/>
                            </a:lnTo>
                            <a:close/>
                            <a:moveTo>
                              <a:pt x="330769" y="67164"/>
                            </a:moveTo>
                            <a:cubicBezTo>
                              <a:pt x="330769" y="53387"/>
                              <a:pt x="334213" y="41447"/>
                              <a:pt x="340987" y="31343"/>
                            </a:cubicBezTo>
                            <a:cubicBezTo>
                              <a:pt x="347876" y="21355"/>
                              <a:pt x="357520" y="13548"/>
                              <a:pt x="370264" y="8152"/>
                            </a:cubicBezTo>
                            <a:cubicBezTo>
                              <a:pt x="382893" y="2755"/>
                              <a:pt x="397818" y="0"/>
                              <a:pt x="414925" y="0"/>
                            </a:cubicBezTo>
                            <a:cubicBezTo>
                              <a:pt x="429735" y="0"/>
                              <a:pt x="443053" y="2067"/>
                              <a:pt x="454764" y="6200"/>
                            </a:cubicBezTo>
                            <a:cubicBezTo>
                              <a:pt x="466475" y="10333"/>
                              <a:pt x="476348" y="16418"/>
                              <a:pt x="484155" y="24340"/>
                            </a:cubicBezTo>
                            <a:lnTo>
                              <a:pt x="466934" y="42939"/>
                            </a:lnTo>
                            <a:cubicBezTo>
                              <a:pt x="460045" y="36395"/>
                              <a:pt x="452238" y="31573"/>
                              <a:pt x="443398" y="28243"/>
                            </a:cubicBezTo>
                            <a:cubicBezTo>
                              <a:pt x="434672" y="25029"/>
                              <a:pt x="424684" y="23307"/>
                              <a:pt x="413547" y="23307"/>
                            </a:cubicBezTo>
                            <a:cubicBezTo>
                              <a:pt x="395866" y="23307"/>
                              <a:pt x="382319" y="27095"/>
                              <a:pt x="372675" y="34673"/>
                            </a:cubicBezTo>
                            <a:cubicBezTo>
                              <a:pt x="363031" y="42250"/>
                              <a:pt x="358323" y="53042"/>
                              <a:pt x="358323" y="66934"/>
                            </a:cubicBezTo>
                            <a:cubicBezTo>
                              <a:pt x="358323" y="80827"/>
                              <a:pt x="363375" y="92308"/>
                              <a:pt x="373363" y="100115"/>
                            </a:cubicBezTo>
                            <a:cubicBezTo>
                              <a:pt x="383352" y="107922"/>
                              <a:pt x="398048" y="111825"/>
                              <a:pt x="417336" y="111825"/>
                            </a:cubicBezTo>
                            <a:cubicBezTo>
                              <a:pt x="424569" y="111825"/>
                              <a:pt x="432146" y="111137"/>
                              <a:pt x="439839" y="109874"/>
                            </a:cubicBezTo>
                            <a:cubicBezTo>
                              <a:pt x="447531" y="108611"/>
                              <a:pt x="455223" y="106314"/>
                              <a:pt x="462916" y="103215"/>
                            </a:cubicBezTo>
                            <a:lnTo>
                              <a:pt x="462916" y="83697"/>
                            </a:lnTo>
                            <a:lnTo>
                              <a:pt x="408610" y="83697"/>
                            </a:lnTo>
                            <a:lnTo>
                              <a:pt x="408610" y="61079"/>
                            </a:lnTo>
                            <a:lnTo>
                              <a:pt x="472330" y="61079"/>
                            </a:lnTo>
                            <a:cubicBezTo>
                              <a:pt x="481974" y="61079"/>
                              <a:pt x="486681" y="66016"/>
                              <a:pt x="486681" y="76005"/>
                            </a:cubicBezTo>
                            <a:lnTo>
                              <a:pt x="486681" y="117451"/>
                            </a:lnTo>
                            <a:cubicBezTo>
                              <a:pt x="475774" y="122962"/>
                              <a:pt x="464753" y="127210"/>
                              <a:pt x="453501" y="130080"/>
                            </a:cubicBezTo>
                            <a:cubicBezTo>
                              <a:pt x="442250" y="133065"/>
                              <a:pt x="429965" y="134443"/>
                              <a:pt x="416532" y="134443"/>
                            </a:cubicBezTo>
                            <a:cubicBezTo>
                              <a:pt x="398851" y="134443"/>
                              <a:pt x="383696" y="131802"/>
                              <a:pt x="370838" y="126406"/>
                            </a:cubicBezTo>
                            <a:cubicBezTo>
                              <a:pt x="357979" y="121010"/>
                              <a:pt x="348105" y="113318"/>
                              <a:pt x="341102" y="103215"/>
                            </a:cubicBezTo>
                            <a:cubicBezTo>
                              <a:pt x="334098" y="93111"/>
                              <a:pt x="330654" y="81056"/>
                              <a:pt x="330654" y="66934"/>
                            </a:cubicBezTo>
                            <a:close/>
                            <a:moveTo>
                              <a:pt x="511021" y="108955"/>
                            </a:moveTo>
                            <a:lnTo>
                              <a:pt x="547416" y="108955"/>
                            </a:lnTo>
                            <a:lnTo>
                              <a:pt x="547416" y="25718"/>
                            </a:lnTo>
                            <a:lnTo>
                              <a:pt x="511021" y="25718"/>
                            </a:lnTo>
                            <a:lnTo>
                              <a:pt x="511021" y="3100"/>
                            </a:lnTo>
                            <a:lnTo>
                              <a:pt x="609184" y="3100"/>
                            </a:lnTo>
                            <a:lnTo>
                              <a:pt x="609184" y="25718"/>
                            </a:lnTo>
                            <a:lnTo>
                              <a:pt x="572789" y="25718"/>
                            </a:lnTo>
                            <a:lnTo>
                              <a:pt x="572789" y="108955"/>
                            </a:lnTo>
                            <a:lnTo>
                              <a:pt x="609184" y="108955"/>
                            </a:lnTo>
                            <a:lnTo>
                              <a:pt x="609184" y="131573"/>
                            </a:lnTo>
                            <a:lnTo>
                              <a:pt x="511021" y="131573"/>
                            </a:lnTo>
                            <a:lnTo>
                              <a:pt x="511021" y="108955"/>
                            </a:lnTo>
                            <a:close/>
                            <a:moveTo>
                              <a:pt x="637198" y="3100"/>
                            </a:moveTo>
                            <a:lnTo>
                              <a:pt x="663834" y="3100"/>
                            </a:lnTo>
                            <a:lnTo>
                              <a:pt x="756830" y="98737"/>
                            </a:lnTo>
                            <a:lnTo>
                              <a:pt x="756830" y="3100"/>
                            </a:lnTo>
                            <a:lnTo>
                              <a:pt x="782089" y="3100"/>
                            </a:lnTo>
                            <a:lnTo>
                              <a:pt x="782089" y="118140"/>
                            </a:lnTo>
                            <a:cubicBezTo>
                              <a:pt x="782089" y="127095"/>
                              <a:pt x="777611" y="131573"/>
                              <a:pt x="768656" y="131573"/>
                            </a:cubicBezTo>
                            <a:lnTo>
                              <a:pt x="755453" y="131573"/>
                            </a:lnTo>
                            <a:lnTo>
                              <a:pt x="662456" y="35821"/>
                            </a:lnTo>
                            <a:lnTo>
                              <a:pt x="662456" y="131573"/>
                            </a:lnTo>
                            <a:lnTo>
                              <a:pt x="637198" y="131573"/>
                            </a:lnTo>
                            <a:lnTo>
                              <a:pt x="637198" y="3100"/>
                            </a:lnTo>
                            <a:close/>
                            <a:moveTo>
                              <a:pt x="815269" y="3100"/>
                            </a:moveTo>
                            <a:lnTo>
                              <a:pt x="937427" y="3100"/>
                            </a:lnTo>
                            <a:lnTo>
                              <a:pt x="937427" y="26521"/>
                            </a:lnTo>
                            <a:lnTo>
                              <a:pt x="840527" y="26521"/>
                            </a:lnTo>
                            <a:lnTo>
                              <a:pt x="840527" y="54879"/>
                            </a:lnTo>
                            <a:lnTo>
                              <a:pt x="928701" y="54879"/>
                            </a:lnTo>
                            <a:lnTo>
                              <a:pt x="928701" y="77841"/>
                            </a:lnTo>
                            <a:lnTo>
                              <a:pt x="840527" y="77841"/>
                            </a:lnTo>
                            <a:lnTo>
                              <a:pt x="840527" y="108151"/>
                            </a:lnTo>
                            <a:lnTo>
                              <a:pt x="937427" y="108151"/>
                            </a:lnTo>
                            <a:lnTo>
                              <a:pt x="937427" y="131573"/>
                            </a:lnTo>
                            <a:lnTo>
                              <a:pt x="815269" y="131573"/>
                            </a:lnTo>
                            <a:lnTo>
                              <a:pt x="815269" y="3100"/>
                            </a:lnTo>
                            <a:close/>
                            <a:moveTo>
                              <a:pt x="966474" y="3100"/>
                            </a:moveTo>
                            <a:lnTo>
                              <a:pt x="1088632" y="3100"/>
                            </a:lnTo>
                            <a:lnTo>
                              <a:pt x="1088632" y="26521"/>
                            </a:lnTo>
                            <a:lnTo>
                              <a:pt x="991732" y="26521"/>
                            </a:lnTo>
                            <a:lnTo>
                              <a:pt x="991732" y="54879"/>
                            </a:lnTo>
                            <a:lnTo>
                              <a:pt x="1079907" y="54879"/>
                            </a:lnTo>
                            <a:lnTo>
                              <a:pt x="1079907" y="77841"/>
                            </a:lnTo>
                            <a:lnTo>
                              <a:pt x="991732" y="77841"/>
                            </a:lnTo>
                            <a:lnTo>
                              <a:pt x="991732" y="108151"/>
                            </a:lnTo>
                            <a:lnTo>
                              <a:pt x="1088632" y="108151"/>
                            </a:lnTo>
                            <a:lnTo>
                              <a:pt x="1088632" y="131573"/>
                            </a:lnTo>
                            <a:lnTo>
                              <a:pt x="966474" y="131573"/>
                            </a:lnTo>
                            <a:lnTo>
                              <a:pt x="966474" y="3100"/>
                            </a:lnTo>
                            <a:close/>
                            <a:moveTo>
                              <a:pt x="1117794" y="3100"/>
                            </a:moveTo>
                            <a:lnTo>
                              <a:pt x="1205969" y="3100"/>
                            </a:lnTo>
                            <a:cubicBezTo>
                              <a:pt x="1220779" y="3100"/>
                              <a:pt x="1232605" y="6315"/>
                              <a:pt x="1241215" y="12859"/>
                            </a:cubicBezTo>
                            <a:cubicBezTo>
                              <a:pt x="1249941" y="19403"/>
                              <a:pt x="1254304" y="28358"/>
                              <a:pt x="1254304" y="39954"/>
                            </a:cubicBezTo>
                            <a:cubicBezTo>
                              <a:pt x="1254304" y="49139"/>
                              <a:pt x="1251548" y="56946"/>
                              <a:pt x="1245923" y="63146"/>
                            </a:cubicBezTo>
                            <a:cubicBezTo>
                              <a:pt x="1240412" y="69460"/>
                              <a:pt x="1232834" y="73594"/>
                              <a:pt x="1223190" y="75775"/>
                            </a:cubicBezTo>
                            <a:cubicBezTo>
                              <a:pt x="1229046" y="77038"/>
                              <a:pt x="1233753" y="79564"/>
                              <a:pt x="1237312" y="83123"/>
                            </a:cubicBezTo>
                            <a:cubicBezTo>
                              <a:pt x="1240871" y="86797"/>
                              <a:pt x="1243626" y="92078"/>
                              <a:pt x="1245808" y="98967"/>
                            </a:cubicBezTo>
                            <a:lnTo>
                              <a:pt x="1256141" y="131573"/>
                            </a:lnTo>
                            <a:lnTo>
                              <a:pt x="1229275" y="131573"/>
                            </a:lnTo>
                            <a:lnTo>
                              <a:pt x="1221468" y="106429"/>
                            </a:lnTo>
                            <a:cubicBezTo>
                              <a:pt x="1219861" y="100804"/>
                              <a:pt x="1217679" y="96441"/>
                              <a:pt x="1215153" y="93341"/>
                            </a:cubicBezTo>
                            <a:cubicBezTo>
                              <a:pt x="1212628" y="90241"/>
                              <a:pt x="1209068" y="88174"/>
                              <a:pt x="1204361" y="86912"/>
                            </a:cubicBezTo>
                            <a:cubicBezTo>
                              <a:pt x="1199769" y="85649"/>
                              <a:pt x="1193454" y="85075"/>
                              <a:pt x="1185418" y="85075"/>
                            </a:cubicBezTo>
                            <a:lnTo>
                              <a:pt x="1143052" y="85075"/>
                            </a:lnTo>
                            <a:lnTo>
                              <a:pt x="1143052" y="131458"/>
                            </a:lnTo>
                            <a:lnTo>
                              <a:pt x="1117794" y="131458"/>
                            </a:lnTo>
                            <a:lnTo>
                              <a:pt x="1117794" y="2985"/>
                            </a:lnTo>
                            <a:close/>
                            <a:moveTo>
                              <a:pt x="1226749" y="44317"/>
                            </a:moveTo>
                            <a:cubicBezTo>
                              <a:pt x="1226749" y="38691"/>
                              <a:pt x="1224798" y="34328"/>
                              <a:pt x="1220894" y="31228"/>
                            </a:cubicBezTo>
                            <a:cubicBezTo>
                              <a:pt x="1216990" y="28129"/>
                              <a:pt x="1211479" y="26521"/>
                              <a:pt x="1204476" y="26521"/>
                            </a:cubicBezTo>
                            <a:lnTo>
                              <a:pt x="1143052" y="26521"/>
                            </a:lnTo>
                            <a:lnTo>
                              <a:pt x="1143052" y="62227"/>
                            </a:lnTo>
                            <a:lnTo>
                              <a:pt x="1204476" y="62227"/>
                            </a:lnTo>
                            <a:cubicBezTo>
                              <a:pt x="1211479" y="62227"/>
                              <a:pt x="1216990" y="60620"/>
                              <a:pt x="1220894" y="57520"/>
                            </a:cubicBezTo>
                            <a:cubicBezTo>
                              <a:pt x="1224798" y="54420"/>
                              <a:pt x="1226749" y="50057"/>
                              <a:pt x="1226749" y="44432"/>
                            </a:cubicBezTo>
                            <a:close/>
                            <a:moveTo>
                              <a:pt x="1282777" y="3100"/>
                            </a:moveTo>
                            <a:lnTo>
                              <a:pt x="1404935" y="3100"/>
                            </a:lnTo>
                            <a:lnTo>
                              <a:pt x="1404935" y="26521"/>
                            </a:lnTo>
                            <a:lnTo>
                              <a:pt x="1308035" y="26521"/>
                            </a:lnTo>
                            <a:lnTo>
                              <a:pt x="1308035" y="54879"/>
                            </a:lnTo>
                            <a:lnTo>
                              <a:pt x="1396209" y="54879"/>
                            </a:lnTo>
                            <a:lnTo>
                              <a:pt x="1396209" y="77841"/>
                            </a:lnTo>
                            <a:lnTo>
                              <a:pt x="1308035" y="77841"/>
                            </a:lnTo>
                            <a:lnTo>
                              <a:pt x="1308035" y="108151"/>
                            </a:lnTo>
                            <a:lnTo>
                              <a:pt x="1404935" y="108151"/>
                            </a:lnTo>
                            <a:lnTo>
                              <a:pt x="1404935" y="131573"/>
                            </a:lnTo>
                            <a:lnTo>
                              <a:pt x="1282777" y="131573"/>
                            </a:lnTo>
                            <a:lnTo>
                              <a:pt x="1282777" y="3100"/>
                            </a:lnTo>
                            <a:close/>
                            <a:moveTo>
                              <a:pt x="1434097" y="3100"/>
                            </a:moveTo>
                            <a:lnTo>
                              <a:pt x="1509298" y="3100"/>
                            </a:lnTo>
                            <a:cubicBezTo>
                              <a:pt x="1525256" y="3100"/>
                              <a:pt x="1539148" y="5741"/>
                              <a:pt x="1550859" y="10907"/>
                            </a:cubicBezTo>
                            <a:cubicBezTo>
                              <a:pt x="1562570" y="16188"/>
                              <a:pt x="1571754" y="23651"/>
                              <a:pt x="1578299" y="33295"/>
                            </a:cubicBezTo>
                            <a:cubicBezTo>
                              <a:pt x="1584843" y="42939"/>
                              <a:pt x="1588058" y="54305"/>
                              <a:pt x="1588058" y="67279"/>
                            </a:cubicBezTo>
                            <a:cubicBezTo>
                              <a:pt x="1588058" y="80253"/>
                              <a:pt x="1584843" y="91619"/>
                              <a:pt x="1578299" y="101263"/>
                            </a:cubicBezTo>
                            <a:cubicBezTo>
                              <a:pt x="1571754" y="110907"/>
                              <a:pt x="1562685" y="118255"/>
                              <a:pt x="1550859" y="123651"/>
                            </a:cubicBezTo>
                            <a:cubicBezTo>
                              <a:pt x="1539148" y="128932"/>
                              <a:pt x="1525256" y="131573"/>
                              <a:pt x="1509298" y="131573"/>
                            </a:cubicBezTo>
                            <a:lnTo>
                              <a:pt x="1434097" y="131573"/>
                            </a:lnTo>
                            <a:lnTo>
                              <a:pt x="1434097" y="3100"/>
                            </a:lnTo>
                            <a:close/>
                            <a:moveTo>
                              <a:pt x="1560388" y="67394"/>
                            </a:moveTo>
                            <a:cubicBezTo>
                              <a:pt x="1560388" y="54650"/>
                              <a:pt x="1556026" y="44661"/>
                              <a:pt x="1547300" y="37543"/>
                            </a:cubicBezTo>
                            <a:cubicBezTo>
                              <a:pt x="1538574" y="30425"/>
                              <a:pt x="1526175" y="26866"/>
                              <a:pt x="1509872" y="26866"/>
                            </a:cubicBezTo>
                            <a:lnTo>
                              <a:pt x="1459240" y="26866"/>
                            </a:lnTo>
                            <a:lnTo>
                              <a:pt x="1459240" y="107807"/>
                            </a:lnTo>
                            <a:lnTo>
                              <a:pt x="1509872" y="107807"/>
                            </a:lnTo>
                            <a:cubicBezTo>
                              <a:pt x="1526060" y="107807"/>
                              <a:pt x="1538574" y="104248"/>
                              <a:pt x="1547300" y="97130"/>
                            </a:cubicBezTo>
                            <a:cubicBezTo>
                              <a:pt x="1556026" y="90011"/>
                              <a:pt x="1560388" y="80138"/>
                              <a:pt x="1560388" y="67279"/>
                            </a:cubicBezTo>
                            <a:close/>
                            <a:moveTo>
                              <a:pt x="0" y="228243"/>
                            </a:moveTo>
                            <a:lnTo>
                              <a:pt x="142709" y="228243"/>
                            </a:lnTo>
                            <a:lnTo>
                              <a:pt x="142709" y="252009"/>
                            </a:lnTo>
                            <a:lnTo>
                              <a:pt x="84041" y="252009"/>
                            </a:lnTo>
                            <a:lnTo>
                              <a:pt x="84041" y="356716"/>
                            </a:lnTo>
                            <a:lnTo>
                              <a:pt x="58783" y="356716"/>
                            </a:lnTo>
                            <a:lnTo>
                              <a:pt x="58783" y="252009"/>
                            </a:lnTo>
                            <a:lnTo>
                              <a:pt x="115" y="252009"/>
                            </a:lnTo>
                            <a:lnTo>
                              <a:pt x="115" y="228243"/>
                            </a:lnTo>
                            <a:close/>
                            <a:moveTo>
                              <a:pt x="152239" y="292422"/>
                            </a:moveTo>
                            <a:cubicBezTo>
                              <a:pt x="152239" y="278760"/>
                              <a:pt x="155568" y="266934"/>
                              <a:pt x="162342" y="256946"/>
                            </a:cubicBezTo>
                            <a:cubicBezTo>
                              <a:pt x="169001" y="246957"/>
                              <a:pt x="178530" y="239150"/>
                              <a:pt x="190700" y="233524"/>
                            </a:cubicBezTo>
                            <a:cubicBezTo>
                              <a:pt x="202870" y="228014"/>
                              <a:pt x="217221" y="225143"/>
                              <a:pt x="233754" y="225143"/>
                            </a:cubicBezTo>
                            <a:cubicBezTo>
                              <a:pt x="250287" y="225143"/>
                              <a:pt x="264638" y="227899"/>
                              <a:pt x="276808" y="233524"/>
                            </a:cubicBezTo>
                            <a:cubicBezTo>
                              <a:pt x="288978" y="239035"/>
                              <a:pt x="298507" y="246843"/>
                              <a:pt x="305166" y="256946"/>
                            </a:cubicBezTo>
                            <a:cubicBezTo>
                              <a:pt x="311825" y="266934"/>
                              <a:pt x="315269" y="278760"/>
                              <a:pt x="315269" y="292422"/>
                            </a:cubicBezTo>
                            <a:cubicBezTo>
                              <a:pt x="315269" y="306085"/>
                              <a:pt x="311940" y="317910"/>
                              <a:pt x="305166" y="328014"/>
                            </a:cubicBezTo>
                            <a:cubicBezTo>
                              <a:pt x="298507" y="338117"/>
                              <a:pt x="288978" y="345924"/>
                              <a:pt x="276808" y="351550"/>
                            </a:cubicBezTo>
                            <a:cubicBezTo>
                              <a:pt x="264638" y="357061"/>
                              <a:pt x="250287" y="359931"/>
                              <a:pt x="233754" y="359931"/>
                            </a:cubicBezTo>
                            <a:cubicBezTo>
                              <a:pt x="217221" y="359931"/>
                              <a:pt x="202870" y="357175"/>
                              <a:pt x="190700" y="351550"/>
                            </a:cubicBezTo>
                            <a:cubicBezTo>
                              <a:pt x="178530" y="346039"/>
                              <a:pt x="169001" y="338117"/>
                              <a:pt x="162342" y="328014"/>
                            </a:cubicBezTo>
                            <a:cubicBezTo>
                              <a:pt x="155683" y="317910"/>
                              <a:pt x="152239" y="306085"/>
                              <a:pt x="152239" y="292422"/>
                            </a:cubicBezTo>
                            <a:close/>
                            <a:moveTo>
                              <a:pt x="287600" y="292422"/>
                            </a:moveTo>
                            <a:cubicBezTo>
                              <a:pt x="287600" y="278645"/>
                              <a:pt x="282778" y="267853"/>
                              <a:pt x="273364" y="260161"/>
                            </a:cubicBezTo>
                            <a:cubicBezTo>
                              <a:pt x="263834" y="252468"/>
                              <a:pt x="250631" y="248565"/>
                              <a:pt x="233754" y="248565"/>
                            </a:cubicBezTo>
                            <a:cubicBezTo>
                              <a:pt x="216877" y="248565"/>
                              <a:pt x="203674" y="252468"/>
                              <a:pt x="194144" y="260161"/>
                            </a:cubicBezTo>
                            <a:cubicBezTo>
                              <a:pt x="184615" y="267853"/>
                              <a:pt x="179908" y="278645"/>
                              <a:pt x="179908" y="292422"/>
                            </a:cubicBezTo>
                            <a:cubicBezTo>
                              <a:pt x="179908" y="306199"/>
                              <a:pt x="184615" y="316992"/>
                              <a:pt x="194144" y="324684"/>
                            </a:cubicBezTo>
                            <a:cubicBezTo>
                              <a:pt x="203674" y="332376"/>
                              <a:pt x="216877" y="336280"/>
                              <a:pt x="233754" y="336280"/>
                            </a:cubicBezTo>
                            <a:cubicBezTo>
                              <a:pt x="250631" y="336280"/>
                              <a:pt x="263834" y="332376"/>
                              <a:pt x="273364" y="324684"/>
                            </a:cubicBezTo>
                            <a:cubicBezTo>
                              <a:pt x="282893" y="316992"/>
                              <a:pt x="287600" y="306199"/>
                              <a:pt x="287600" y="292422"/>
                            </a:cubicBezTo>
                            <a:close/>
                            <a:moveTo>
                              <a:pt x="392766" y="292422"/>
                            </a:moveTo>
                            <a:cubicBezTo>
                              <a:pt x="392766" y="278760"/>
                              <a:pt x="396096" y="266934"/>
                              <a:pt x="402870" y="256946"/>
                            </a:cubicBezTo>
                            <a:cubicBezTo>
                              <a:pt x="409529" y="246957"/>
                              <a:pt x="419058" y="239150"/>
                              <a:pt x="431228" y="233524"/>
                            </a:cubicBezTo>
                            <a:cubicBezTo>
                              <a:pt x="443398" y="228014"/>
                              <a:pt x="457749" y="225143"/>
                              <a:pt x="474282" y="225143"/>
                            </a:cubicBezTo>
                            <a:cubicBezTo>
                              <a:pt x="490815" y="225143"/>
                              <a:pt x="505166" y="227899"/>
                              <a:pt x="517336" y="233524"/>
                            </a:cubicBezTo>
                            <a:cubicBezTo>
                              <a:pt x="529506" y="239035"/>
                              <a:pt x="539035" y="246843"/>
                              <a:pt x="545694" y="256946"/>
                            </a:cubicBezTo>
                            <a:cubicBezTo>
                              <a:pt x="552353" y="266934"/>
                              <a:pt x="555797" y="278760"/>
                              <a:pt x="555797" y="292422"/>
                            </a:cubicBezTo>
                            <a:cubicBezTo>
                              <a:pt x="555797" y="306085"/>
                              <a:pt x="552468" y="317910"/>
                              <a:pt x="545694" y="328014"/>
                            </a:cubicBezTo>
                            <a:cubicBezTo>
                              <a:pt x="539035" y="338117"/>
                              <a:pt x="529506" y="345924"/>
                              <a:pt x="517336" y="351550"/>
                            </a:cubicBezTo>
                            <a:cubicBezTo>
                              <a:pt x="505166" y="357061"/>
                              <a:pt x="490815" y="359931"/>
                              <a:pt x="474282" y="359931"/>
                            </a:cubicBezTo>
                            <a:cubicBezTo>
                              <a:pt x="457749" y="359931"/>
                              <a:pt x="443398" y="357175"/>
                              <a:pt x="431228" y="351550"/>
                            </a:cubicBezTo>
                            <a:cubicBezTo>
                              <a:pt x="419058" y="346039"/>
                              <a:pt x="409529" y="338117"/>
                              <a:pt x="402870" y="328014"/>
                            </a:cubicBezTo>
                            <a:cubicBezTo>
                              <a:pt x="396211" y="317910"/>
                              <a:pt x="392766" y="306085"/>
                              <a:pt x="392766" y="292422"/>
                            </a:cubicBezTo>
                            <a:close/>
                            <a:moveTo>
                              <a:pt x="528128" y="292422"/>
                            </a:moveTo>
                            <a:cubicBezTo>
                              <a:pt x="528128" y="278645"/>
                              <a:pt x="523306" y="267853"/>
                              <a:pt x="513891" y="260161"/>
                            </a:cubicBezTo>
                            <a:cubicBezTo>
                              <a:pt x="504362" y="252468"/>
                              <a:pt x="491159" y="248565"/>
                              <a:pt x="474282" y="248565"/>
                            </a:cubicBezTo>
                            <a:cubicBezTo>
                              <a:pt x="457405" y="248565"/>
                              <a:pt x="444201" y="252468"/>
                              <a:pt x="434672" y="260161"/>
                            </a:cubicBezTo>
                            <a:cubicBezTo>
                              <a:pt x="425143" y="267853"/>
                              <a:pt x="420436" y="278645"/>
                              <a:pt x="420436" y="292422"/>
                            </a:cubicBezTo>
                            <a:cubicBezTo>
                              <a:pt x="420436" y="306199"/>
                              <a:pt x="425143" y="316992"/>
                              <a:pt x="434672" y="324684"/>
                            </a:cubicBezTo>
                            <a:cubicBezTo>
                              <a:pt x="444201" y="332376"/>
                              <a:pt x="457405" y="336280"/>
                              <a:pt x="474282" y="336280"/>
                            </a:cubicBezTo>
                            <a:cubicBezTo>
                              <a:pt x="491159" y="336280"/>
                              <a:pt x="504362" y="332376"/>
                              <a:pt x="513891" y="324684"/>
                            </a:cubicBezTo>
                            <a:cubicBezTo>
                              <a:pt x="523421" y="316992"/>
                              <a:pt x="528128" y="306199"/>
                              <a:pt x="528128" y="292422"/>
                            </a:cubicBezTo>
                            <a:close/>
                            <a:moveTo>
                              <a:pt x="580711" y="305281"/>
                            </a:moveTo>
                            <a:lnTo>
                              <a:pt x="580711" y="228243"/>
                            </a:lnTo>
                            <a:lnTo>
                              <a:pt x="605969" y="228243"/>
                            </a:lnTo>
                            <a:lnTo>
                              <a:pt x="605969" y="301837"/>
                            </a:lnTo>
                            <a:cubicBezTo>
                              <a:pt x="605969" y="313547"/>
                              <a:pt x="609528" y="322273"/>
                              <a:pt x="616762" y="327899"/>
                            </a:cubicBezTo>
                            <a:cubicBezTo>
                              <a:pt x="623995" y="333524"/>
                              <a:pt x="635246" y="336280"/>
                              <a:pt x="650631" y="336280"/>
                            </a:cubicBezTo>
                            <a:cubicBezTo>
                              <a:pt x="666015" y="336280"/>
                              <a:pt x="677267" y="333524"/>
                              <a:pt x="684500" y="327899"/>
                            </a:cubicBezTo>
                            <a:cubicBezTo>
                              <a:pt x="691733" y="322273"/>
                              <a:pt x="695292" y="313547"/>
                              <a:pt x="695292" y="301837"/>
                            </a:cubicBezTo>
                            <a:lnTo>
                              <a:pt x="695292" y="228243"/>
                            </a:lnTo>
                            <a:lnTo>
                              <a:pt x="720550" y="228243"/>
                            </a:lnTo>
                            <a:lnTo>
                              <a:pt x="720550" y="305281"/>
                            </a:lnTo>
                            <a:cubicBezTo>
                              <a:pt x="720550" y="322617"/>
                              <a:pt x="714465" y="336050"/>
                              <a:pt x="702410" y="345579"/>
                            </a:cubicBezTo>
                            <a:cubicBezTo>
                              <a:pt x="690355" y="354994"/>
                              <a:pt x="673019" y="359816"/>
                              <a:pt x="650631" y="359816"/>
                            </a:cubicBezTo>
                            <a:cubicBezTo>
                              <a:pt x="628243" y="359816"/>
                              <a:pt x="610906" y="355109"/>
                              <a:pt x="598736" y="345579"/>
                            </a:cubicBezTo>
                            <a:cubicBezTo>
                              <a:pt x="586566" y="336165"/>
                              <a:pt x="580481" y="322732"/>
                              <a:pt x="580481" y="305281"/>
                            </a:cubicBezTo>
                            <a:close/>
                            <a:moveTo>
                              <a:pt x="744086" y="228243"/>
                            </a:moveTo>
                            <a:lnTo>
                              <a:pt x="886796" y="228243"/>
                            </a:lnTo>
                            <a:lnTo>
                              <a:pt x="886796" y="252009"/>
                            </a:lnTo>
                            <a:lnTo>
                              <a:pt x="828127" y="252009"/>
                            </a:lnTo>
                            <a:lnTo>
                              <a:pt x="828127" y="356716"/>
                            </a:lnTo>
                            <a:lnTo>
                              <a:pt x="802869" y="356716"/>
                            </a:lnTo>
                            <a:lnTo>
                              <a:pt x="802869" y="252009"/>
                            </a:lnTo>
                            <a:lnTo>
                              <a:pt x="744201" y="252009"/>
                            </a:lnTo>
                            <a:lnTo>
                              <a:pt x="744201" y="228243"/>
                            </a:lnTo>
                            <a:close/>
                            <a:moveTo>
                              <a:pt x="912054" y="228243"/>
                            </a:moveTo>
                            <a:lnTo>
                              <a:pt x="1000228" y="228243"/>
                            </a:lnTo>
                            <a:cubicBezTo>
                              <a:pt x="1015039" y="228243"/>
                              <a:pt x="1026864" y="231458"/>
                              <a:pt x="1035475" y="238002"/>
                            </a:cubicBezTo>
                            <a:cubicBezTo>
                              <a:pt x="1044201" y="244546"/>
                              <a:pt x="1048564" y="253501"/>
                              <a:pt x="1048564" y="265097"/>
                            </a:cubicBezTo>
                            <a:cubicBezTo>
                              <a:pt x="1048564" y="274282"/>
                              <a:pt x="1045808" y="282089"/>
                              <a:pt x="1040182" y="288289"/>
                            </a:cubicBezTo>
                            <a:cubicBezTo>
                              <a:pt x="1034671" y="294604"/>
                              <a:pt x="1027094" y="298737"/>
                              <a:pt x="1017450" y="300918"/>
                            </a:cubicBezTo>
                            <a:cubicBezTo>
                              <a:pt x="1023305" y="302181"/>
                              <a:pt x="1028012" y="304707"/>
                              <a:pt x="1031572" y="308266"/>
                            </a:cubicBezTo>
                            <a:cubicBezTo>
                              <a:pt x="1035131" y="311940"/>
                              <a:pt x="1037886" y="317221"/>
                              <a:pt x="1040067" y="324110"/>
                            </a:cubicBezTo>
                            <a:lnTo>
                              <a:pt x="1050400" y="356716"/>
                            </a:lnTo>
                            <a:lnTo>
                              <a:pt x="1023535" y="356716"/>
                            </a:lnTo>
                            <a:lnTo>
                              <a:pt x="1015728" y="331573"/>
                            </a:lnTo>
                            <a:cubicBezTo>
                              <a:pt x="1014120" y="325947"/>
                              <a:pt x="1011939" y="321584"/>
                              <a:pt x="1009413" y="318484"/>
                            </a:cubicBezTo>
                            <a:cubicBezTo>
                              <a:pt x="1006887" y="315384"/>
                              <a:pt x="1003328" y="313318"/>
                              <a:pt x="998621" y="312055"/>
                            </a:cubicBezTo>
                            <a:cubicBezTo>
                              <a:pt x="994029" y="310792"/>
                              <a:pt x="987714" y="310218"/>
                              <a:pt x="979677" y="310218"/>
                            </a:cubicBezTo>
                            <a:lnTo>
                              <a:pt x="937312" y="310218"/>
                            </a:lnTo>
                            <a:lnTo>
                              <a:pt x="937312" y="356601"/>
                            </a:lnTo>
                            <a:lnTo>
                              <a:pt x="912054" y="356601"/>
                            </a:lnTo>
                            <a:lnTo>
                              <a:pt x="912054" y="228128"/>
                            </a:lnTo>
                            <a:close/>
                            <a:moveTo>
                              <a:pt x="1021009" y="269460"/>
                            </a:moveTo>
                            <a:cubicBezTo>
                              <a:pt x="1021009" y="263834"/>
                              <a:pt x="1019057" y="259472"/>
                              <a:pt x="1015154" y="256372"/>
                            </a:cubicBezTo>
                            <a:cubicBezTo>
                              <a:pt x="1011250" y="253272"/>
                              <a:pt x="1005739" y="251665"/>
                              <a:pt x="998736" y="251665"/>
                            </a:cubicBezTo>
                            <a:lnTo>
                              <a:pt x="937312" y="251665"/>
                            </a:lnTo>
                            <a:lnTo>
                              <a:pt x="937312" y="287371"/>
                            </a:lnTo>
                            <a:lnTo>
                              <a:pt x="998736" y="287371"/>
                            </a:lnTo>
                            <a:cubicBezTo>
                              <a:pt x="1005739" y="287371"/>
                              <a:pt x="1011250" y="285763"/>
                              <a:pt x="1015154" y="282663"/>
                            </a:cubicBezTo>
                            <a:cubicBezTo>
                              <a:pt x="1019057" y="279563"/>
                              <a:pt x="1021009" y="275201"/>
                              <a:pt x="1021009" y="269575"/>
                            </a:cubicBezTo>
                            <a:close/>
                            <a:moveTo>
                              <a:pt x="1075085" y="305281"/>
                            </a:moveTo>
                            <a:lnTo>
                              <a:pt x="1075085" y="228243"/>
                            </a:lnTo>
                            <a:lnTo>
                              <a:pt x="1100343" y="228243"/>
                            </a:lnTo>
                            <a:lnTo>
                              <a:pt x="1100343" y="301837"/>
                            </a:lnTo>
                            <a:cubicBezTo>
                              <a:pt x="1100343" y="313547"/>
                              <a:pt x="1103902" y="322273"/>
                              <a:pt x="1111135" y="327899"/>
                            </a:cubicBezTo>
                            <a:cubicBezTo>
                              <a:pt x="1118368" y="333524"/>
                              <a:pt x="1129620" y="336280"/>
                              <a:pt x="1145004" y="336280"/>
                            </a:cubicBezTo>
                            <a:cubicBezTo>
                              <a:pt x="1160389" y="336280"/>
                              <a:pt x="1171640" y="333524"/>
                              <a:pt x="1178873" y="327899"/>
                            </a:cubicBezTo>
                            <a:cubicBezTo>
                              <a:pt x="1186106" y="322273"/>
                              <a:pt x="1189666" y="313547"/>
                              <a:pt x="1189666" y="301837"/>
                            </a:cubicBezTo>
                            <a:lnTo>
                              <a:pt x="1189666" y="228243"/>
                            </a:lnTo>
                            <a:lnTo>
                              <a:pt x="1214924" y="228243"/>
                            </a:lnTo>
                            <a:lnTo>
                              <a:pt x="1214924" y="305281"/>
                            </a:lnTo>
                            <a:cubicBezTo>
                              <a:pt x="1214924" y="322617"/>
                              <a:pt x="1208839" y="336050"/>
                              <a:pt x="1196784" y="345579"/>
                            </a:cubicBezTo>
                            <a:cubicBezTo>
                              <a:pt x="1184729" y="354994"/>
                              <a:pt x="1167392" y="359816"/>
                              <a:pt x="1145004" y="359816"/>
                            </a:cubicBezTo>
                            <a:cubicBezTo>
                              <a:pt x="1122616" y="359816"/>
                              <a:pt x="1105280" y="355109"/>
                              <a:pt x="1093110" y="345579"/>
                            </a:cubicBezTo>
                            <a:cubicBezTo>
                              <a:pt x="1080940" y="336165"/>
                              <a:pt x="1074855" y="322732"/>
                              <a:pt x="1074855" y="305281"/>
                            </a:cubicBezTo>
                            <a:close/>
                            <a:moveTo>
                              <a:pt x="1246152" y="228243"/>
                            </a:moveTo>
                            <a:lnTo>
                              <a:pt x="1272788" y="228243"/>
                            </a:lnTo>
                            <a:lnTo>
                              <a:pt x="1365785" y="323880"/>
                            </a:lnTo>
                            <a:lnTo>
                              <a:pt x="1365785" y="228243"/>
                            </a:lnTo>
                            <a:lnTo>
                              <a:pt x="1391043" y="228243"/>
                            </a:lnTo>
                            <a:lnTo>
                              <a:pt x="1391043" y="343283"/>
                            </a:lnTo>
                            <a:cubicBezTo>
                              <a:pt x="1391043" y="352238"/>
                              <a:pt x="1386565" y="356716"/>
                              <a:pt x="1377610" y="356716"/>
                            </a:cubicBezTo>
                            <a:lnTo>
                              <a:pt x="1364407" y="356716"/>
                            </a:lnTo>
                            <a:lnTo>
                              <a:pt x="1271411" y="260964"/>
                            </a:lnTo>
                            <a:lnTo>
                              <a:pt x="1271411" y="356716"/>
                            </a:lnTo>
                            <a:lnTo>
                              <a:pt x="1246152" y="356716"/>
                            </a:lnTo>
                            <a:lnTo>
                              <a:pt x="1246152" y="22824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11475" cap="flat">
                        <a:noFill/>
                        <a:prstDash val="solid"/>
                        <a:miter/>
                      </a:ln>
                    </wps:spPr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6BF668" id="Graphic 2" o:spid="_x0000_s1026" style="position:absolute;margin-left:424.4pt;margin-top:-11.05pt;width:77.7pt;height:17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88057,359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" path="m7692,3100r122159,l129851,26521r-96900,l32951,54879r88174,l121125,77841r-88174,l32951,108151r96900,l129851,131573r-122159,l7692,3100xm159012,3100r26636,l278645,98737r,-95637l303903,3100r,115040c303903,127095,299426,131573,290470,131573r-13203,l184271,35821r,95752l159012,131573r,-128473xm330769,67164v,-13777,3444,-25717,10218,-35821c347876,21355,357520,13548,370264,8152,382893,2755,397818,,414925,v14810,,28128,2067,39839,6200c466475,10333,476348,16418,484155,24340l466934,42939c460045,36395,452238,31573,443398,28243v-8726,-3214,-18714,-4936,-29851,-4936c395866,23307,382319,27095,372675,34673v-9644,7577,-14352,18369,-14352,32261c358323,80827,363375,92308,373363,100115v9989,7807,24685,11710,43973,11710c424569,111825,432146,111137,439839,109874v7692,-1263,15384,-3560,23077,-6659l462916,83697r-54306,l408610,61079r63720,c481974,61079,486681,66016,486681,76005r,41446c475774,122962,464753,127210,453501,130080v-11251,2985,-23536,4363,-36969,4363c398851,134443,383696,131802,370838,126406v-12859,-5396,-22733,-13088,-29736,-23191c334098,93111,330654,81056,330654,66934r115,230xm511021,108955r36395,l547416,25718r-36395,l511021,3100r98163,l609184,25718r-36395,l572789,108955r36395,l609184,131573r-98163,l511021,108955xm637198,3100r26636,l756830,98737r,-95637l782089,3100r,115040c782089,127095,777611,131573,768656,131573r-13203,l662456,35821r,95752l637198,131573r,-128473xm815269,3100r122158,l937427,26521r-96900,l840527,54879r88174,l928701,77841r-88174,l840527,108151r96900,l937427,131573r-122158,l815269,3100xm966474,3100r122158,l1088632,26521r-96900,l991732,54879r88175,l1079907,77841r-88175,l991732,108151r96900,l1088632,131573r-122158,l966474,3100xm1117794,3100r88175,c1220779,3100,1232605,6315,1241215,12859v8726,6544,13089,15499,13089,27095c1254304,49139,1251548,56946,1245923,63146v-5511,6314,-13089,10448,-22733,12629c1229046,77038,1233753,79564,1237312,83123v3559,3674,6314,8955,8496,15844l1256141,131573r-26866,l1221468,106429v-1607,-5625,-3789,-9988,-6315,-13088c1212628,90241,1209068,88174,1204361,86912v-4592,-1263,-10907,-1837,-18943,-1837l1143052,85075r,46383l1117794,131458r,-128473l1117794,3100xm1226749,44317v,-5626,-1951,-9989,-5855,-13089c1216990,28129,1211479,26521,1204476,26521r-61424,l1143052,62227r61424,c1211479,62227,1216990,60620,1220894,57520v3904,-3100,5855,-7463,5855,-13088l1226749,44317xm1282777,3100r122158,l1404935,26521r-96900,l1308035,54879r88174,l1396209,77841r-88174,l1308035,108151r96900,l1404935,131573r-122158,l1282777,3100xm1434097,3100r75201,c1525256,3100,1539148,5741,1550859,10907v11711,5281,20895,12744,27440,22388c1584843,42939,1588058,54305,1588058,67279v,12974,-3215,24340,-9759,33984c1571754,110907,1562685,118255,1550859,123651v-11711,5281,-25603,7922,-41561,7922l1434097,131573r,-128473xm1560388,67394v,-12744,-4362,-22733,-13088,-29851c1538574,30425,1526175,26866,1509872,26866r-50632,l1459240,107807r50632,c1526060,107807,1538574,104248,1547300,97130v8726,-7119,13088,-16992,13088,-29851l1560388,67394xm,228243r142709,l142709,252009r-58668,l84041,356716r-25258,l58783,252009r-58668,l115,228243r-115,xm152239,292422v,-13662,3329,-25488,10103,-35476c169001,246957,178530,239150,190700,233524v12170,-5510,26521,-8381,43054,-8381c250287,225143,264638,227899,276808,233524v12170,5511,21699,13319,28358,23422c311825,266934,315269,278760,315269,292422v,13663,-3329,25488,-10103,35592c298507,338117,288978,345924,276808,351550v-12170,5511,-26521,8381,-43054,8381c217221,359931,202870,357175,190700,351550v-12170,-5511,-21699,-13433,-28358,-23536c155683,317910,152239,306085,152239,292422xm287600,292422v,-13777,-4822,-24569,-14236,-32261c263834,252468,250631,248565,233754,248565v-16877,,-30080,3903,-39610,11596c184615,267853,179908,278645,179908,292422v,13777,4707,24570,14236,32262c203674,332376,216877,336280,233754,336280v16877,,30080,-3904,39610,-11596c282893,316992,287600,306199,287600,292422xm392766,292422v,-13662,3330,-25488,10104,-35476c409529,246957,419058,239150,431228,233524v12170,-5510,26521,-8381,43054,-8381c490815,225143,505166,227899,517336,233524v12170,5511,21699,13319,28358,23422c552353,266934,555797,278760,555797,292422v,13663,-3329,25488,-10103,35592c539035,338117,529506,345924,517336,351550v-12170,5511,-26521,8381,-43054,8381c457749,359931,443398,357175,431228,351550v-12170,-5511,-21699,-13433,-28358,-23536c396211,317910,392766,306085,392766,292422xm528128,292422v,-13777,-4822,-24569,-14237,-32261c504362,252468,491159,248565,474282,248565v-16877,,-30081,3903,-39610,11596c425143,267853,420436,278645,420436,292422v,13777,4707,24570,14236,32262c444201,332376,457405,336280,474282,336280v16877,,30080,-3904,39609,-11596c523421,316992,528128,306199,528128,292422xm580711,305281r,-77038l605969,228243r,73594c605969,313547,609528,322273,616762,327899v7233,5625,18484,8381,33869,8381c666015,336280,677267,333524,684500,327899v7233,-5626,10792,-14352,10792,-26062l695292,228243r25258,l720550,305281v,17336,-6085,30769,-18140,40298c690355,354994,673019,359816,650631,359816v-22388,,-39725,-4707,-51895,-14237c586566,336165,580481,322732,580481,305281r230,xm744086,228243r142710,l886796,252009r-58669,l828127,356716r-25258,l802869,252009r-58668,l744201,228243r-115,xm912054,228243r88174,c1015039,228243,1026864,231458,1035475,238002v8726,6544,13089,15499,13089,27095c1048564,274282,1045808,282089,1040182,288289v-5511,6315,-13088,10448,-22732,12629c1023305,302181,1028012,304707,1031572,308266v3559,3674,6314,8955,8495,15844l1050400,356716r-26865,l1015728,331573v-1608,-5626,-3789,-9989,-6315,-13089c1006887,315384,1003328,313318,998621,312055v-4592,-1263,-10907,-1837,-18944,-1837l937312,310218r,46383l912054,356601r,-128473l912054,228243xm1021009,269460v,-5626,-1952,-9988,-5855,-13088c1011250,253272,1005739,251665,998736,251665r-61424,l937312,287371r61424,c1005739,287371,1011250,285763,1015154,282663v3903,-3100,5855,-7462,5855,-13088l1021009,269460xm1075085,305281r,-77038l1100343,228243r,73594c1100343,313547,1103902,322273,1111135,327899v7233,5625,18485,8381,33869,8381c1160389,336280,1171640,333524,1178873,327899v7233,-5626,10793,-14352,10793,-26062l1189666,228243r25258,l1214924,305281v,17336,-6085,30769,-18140,40298c1184729,354994,1167392,359816,1145004,359816v-22388,,-39724,-4707,-51894,-14237c1080940,336165,1074855,322732,1074855,305281r230,xm1246152,228243r26636,l1365785,323880r,-95637l1391043,228243r,115040c1391043,352238,1386565,356716,1377610,356716r-13203,l1271411,260964r,95752l1246152,356716r,-128473xe" fillcolor="black" stroked="f" strokeweight=".31875mm">
              <v:stroke joinstyle="miter"/>
              <v:path arrowok="t" o:connecttype="custom" o:connectlocs="4780,1919;80685,1919;80685,16420;20475,16420;20475,33977;75263,33977;75263,48193;20475,48193;20475,66958;80685,66958;80685,81460;4780,81460;4780,1919;98804,1919;115355,1919;173140,61130;173140,1919;188834,1919;188834,73143;180487,81460;172283,81460;114499,22178;114499,81460;98804,81460;98804,1919;205528,41583;211877,19405;230068,5047;257819,0;282574,3839;300836,15069;290136,26584;275511,17486;256963,14430;231566,21467;222649,41440;231994,61983;259317,69233;273300,68025;287639,63903;287639,51819;253895,51819;253895,37815;293488,37815;302406,47056;302406,72716;281789,80535;258818,83236;230425,78261;211948,63903;205456,41440;317530,67456;340144,67456;340144,15923;317530,15923;317530,1919;378524,1919;378524,15923;355910,15923;355910,67456;378524,67456;378524,81460;317530,81460;317530,67456;395931,1919;412482,1919;470266,61130;470266,1919;485961,1919;485961,73143;477614,81460;469411,81460;411626,22178;411626,81460;395931,81460;395931,1919;506578,1919;582483,1919;582483,16420;522272,16420;522272,33977;577061,33977;577061,48193;522272,48193;522272,66958;582483,66958;582483,81460;506578,81460;506578,1919;600531,1919;676436,1919;676436,16420;616226,16420;616226,33977;671014,33977;671014,48193;616226,48193;616226,66958;676436,66958;676436,81460;600531,81460;600531,1919;694556,1919;749345,1919;771245,7961;779378,24736;774171,39095;760045,46914;768820,51463;774099,61272;780520,81460;763826,81460;758975,65892;755051,57789;748345,53809;736575,52672;710250,52672;710250,81388;694556,81388;694556,1848;762257,27438;758618,19334;748417,16420;710250,16420;710250,38526;748417,38526;758618,35612;762257,27509;797070,1919;872975,1919;872975,16420;812765,16420;812765,33977;867553,33977;867553,48193;812765,48193;812765,66958;872975,66958;872975,81460;797070,81460;797070,1919;891095,1919;937822,1919;963647,6753;980697,20614;986761,41654;980697,62694;963647,76555;937822,81460;891095,81460;891095,1919;969568,41725;961435,23244;938179,16633;906718,16633;906718,66746;938179,66746;961435,60135;969568,41654;0,141310;88674,141310;88674,156024;52220,156024;52220,220850;36526,220850;36526,156024;71,156024;71,141310;94596,181044;100873,159081;118494,144579;145246,139391;171998,144579;189619,159081;195897,181044;189619,203080;171998,217652;145246,222841;118494,217652;100873,203080;94596,181044;178704,181044;169858,161071;145246,153892;120634,161071;111788,181044;120634,201018;145246,208198;169858,201018;178704,181044;244050,181044;250329,159081;267949,144579;294701,139391;321453,144579;339074,159081;345352,181044;339074,203080;321453,217652;294701,222841;267949,217652;250329,203080;244050,181044;328159,181044;319313,161071;294701,153892;270089,161071;261243,181044;270089,201018;294701,208198;319313,201018;328159,181044;360832,189006;360832,141310;376527,141310;376527,186873;383233,203009;404278,208198;425323,203009;432029,186873;432029,141310;447723,141310;447723,189006;436452,213955;404278,222769;372032,213955;360689,189006;462348,141310;551022,141310;551022,156024;514568,156024;514568,220850;498873,220850;498873,156024;462419,156024;462419,141310;566717,141310;621505,141310;643406,147352;651539,164127;646331,178486;632206,186304;640981,190854;646259,200663;652680,220850;635987,220850;631136,205284;627212,197180;620506,193200;608735,192062;582411,192062;582411,220779;566717,220779;566717,141239;634417,166828;630779,158725;620578,155811;582411,155811;582411,177917;620578,177917;630779,175002;634417,166899;668018,189006;668018,141310;683713,141310;683713,186873;690418,203009;711463,208198;732508,203009;739215,186873;739215,141310;754909,141310;754909,189006;743637,213955;711463,222769;679218,213955;667875,189006;774313,141310;790863,141310;848648,200521;848648,141310;864343,141310;864343,212534;855996,220850;847792,220850;790008,161568;790008,220850;774313,220850;774313,14131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</v:shape>
          </w:pict>
        </mc:Fallback>
      </mc:AlternateContent>
    </w:r>
    <w:sdt>
      <w:sdtPr>
        <w:alias w:val="{{FormatDateTime(Form.Date,&quot;yyyy-MM-dd&quot; )}}"/>
        <w:tag w:val="{&quot;templafy&quot;:{&quot;id&quot;:&quot;6674b27a-2d7e-435a-8f47-ca6579bc5a68&quot;}}"/>
        <w:id w:val="-1629539865"/>
      </w:sdtPr>
      <w:sdtContent>
        <w:r>
          <w:t>​</w:t>
        </w:r>
      </w:sdtContent>
    </w:sdt>
    <w:r w:rsidR="00914748">
      <w:ptab w:relativeTo="margin" w:alignment="center" w:leader="none"/>
    </w:r>
    <w:r w:rsidR="00914748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D8B0" w14:textId="77777777" w:rsidR="007F2BA8" w:rsidRDefault="007F2BA8" w:rsidP="004266B9">
      <w:pPr>
        <w:pStyle w:val="FootnoteSeparator"/>
      </w:pPr>
    </w:p>
  </w:footnote>
  <w:footnote w:type="continuationSeparator" w:id="0">
    <w:p w14:paraId="63017487" w14:textId="77777777" w:rsidR="007F2BA8" w:rsidRDefault="007F2BA8" w:rsidP="004266B9">
      <w:pPr>
        <w:pStyle w:val="FootnoteSeparatorcont"/>
      </w:pPr>
    </w:p>
  </w:footnote>
  <w:footnote w:type="continuationNotice" w:id="1">
    <w:p w14:paraId="3CFE04BA" w14:textId="77777777" w:rsidR="007F2BA8" w:rsidRDefault="007F2BA8" w:rsidP="004266B9">
      <w:pPr>
        <w:pStyle w:val="FootnoteContinuation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AC961" w14:textId="77777777" w:rsidR="00987223" w:rsidRDefault="00A76550" w:rsidP="00232219">
    <w:pPr>
      <w:pStyle w:val="af6"/>
    </w:pPr>
    <w:r>
      <w:ptab w:relativeTo="margin" w:alignment="right" w:leader="none"/>
    </w:r>
    <w:sdt>
      <w:sdtPr>
        <w:alias w:val="Title"/>
        <w:tag w:val="{&quot;templafy&quot;:{&quot;id&quot;:&quot;539985a7-bfab-4b17-97ef-0249612fa36b&quot;}}"/>
        <w:id w:val="1000007233"/>
      </w:sdtPr>
      <w:sdtContent>
        <w:r>
          <w:t>​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3A5A" w14:textId="77777777" w:rsidR="00987223" w:rsidRDefault="00987223" w:rsidP="00B674A7">
    <w:pPr>
      <w:pStyle w:val="af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1" layoutInCell="1" allowOverlap="1" wp14:anchorId="5686B6ED" wp14:editId="09248EB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439640" cy="899280"/>
              <wp:effectExtent l="0" t="0" r="0" b="0"/>
              <wp:wrapNone/>
              <wp:docPr id="2" name="Gruppieren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9640" cy="899280"/>
                        <a:chOff x="0" y="0"/>
                        <a:chExt cx="1439640" cy="899640"/>
                      </a:xfrm>
                    </wpg:grpSpPr>
                    <wps:wsp>
                      <wps:cNvPr id="1" name="Rechteck 1"/>
                      <wps:cNvSpPr/>
                      <wps:spPr bwMode="gray">
                        <a:xfrm>
                          <a:off x="0" y="0"/>
                          <a:ext cx="1439640" cy="89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Grafik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625" y="342900"/>
                          <a:ext cx="1038225" cy="4476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FB0D2B" id="Gruppieren 2" o:spid="_x0000_s1026" style="position:absolute;margin-left:62.15pt;margin-top:0;width:113.35pt;height:70.8pt;z-index:-251658240;mso-position-horizontal:right;mso-position-horizontal-relative:page;mso-position-vertical:top;mso-position-vertical-relative:page;mso-width-relative:margin;mso-height-relative:margin" coordsize="14396,8996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">
              <v:rect id="Rechteck 1" o:spid="_x0000_s1027" style="position:absolute;width:14396;height:8996;visibility:visible;mso-wrap-style:square;v-text-anchor:midd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" filled="f" stroked="f" strokeweight="2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4" o:spid="_x0000_s1028" type="#_x0000_t75" style="position:absolute;left:476;top:3429;width:10382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">
                <v:imagedata r:id="rId2" o:title=""/>
              </v:shape>
              <w10:wrap anchorx="page" anchory="page"/>
              <w10:anchorlock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A84F766" wp14:editId="3A13DEDE">
              <wp:simplePos x="0" y="0"/>
              <wp:positionH relativeFrom="margin">
                <wp:posOffset>0</wp:posOffset>
              </wp:positionH>
              <wp:positionV relativeFrom="margin">
                <wp:posOffset>0</wp:posOffset>
              </wp:positionV>
              <wp:extent cx="5939640" cy="687600"/>
              <wp:effectExtent l="0" t="0" r="0" b="0"/>
              <wp:wrapTopAndBottom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gray">
                      <a:xfrm>
                        <a:off x="0" y="0"/>
                        <a:ext cx="5939640" cy="687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264218A" w14:textId="77777777" w:rsidR="00F30110" w:rsidRDefault="00F30110" w:rsidP="00F301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84F766" id="Rectangle 3" o:spid="_x0000_s1026" style="position:absolute;margin-left:0;margin-top:0;width:467.7pt;height:54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" filled="f" stroked="f" strokeweight="2pt">
              <v:textbox>
                <w:txbxContent>
                  <w:p w14:paraId="7264218A" w14:textId="77777777" w:rsidR="00F30110" w:rsidRDefault="00F30110" w:rsidP="00F30110">
                    <w:pPr>
                      <w:jc w:val="center"/>
                    </w:pPr>
                  </w:p>
                </w:txbxContent>
              </v:textbox>
              <w10:wrap type="topAndBottom" anchorx="margin" anchory="margin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F30CB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5479B2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" w15:restartNumberingAfterBreak="0">
    <w:nsid w:val="06AE6E78"/>
    <w:multiLevelType w:val="multilevel"/>
    <w:tmpl w:val="2206B890"/>
    <w:styleLink w:val="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="ABBvoice" w:hAnsi="ABBvoice" w:cs="Times New Roman" w:hint="default"/>
        <w:color w:val="auto"/>
        <w:u w:color="6764F6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6764F6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6764F6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0C9D130F"/>
    <w:multiLevelType w:val="multilevel"/>
    <w:tmpl w:val="EDF6B122"/>
    <w:styleLink w:val="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4" w15:restartNumberingAfterBreak="0">
    <w:nsid w:val="0F706678"/>
    <w:multiLevelType w:val="multilevel"/>
    <w:tmpl w:val="2206B890"/>
    <w:numStyleLink w:val="ABBBulletList"/>
  </w:abstractNum>
  <w:abstractNum w:abstractNumId="5" w15:restartNumberingAfterBreak="0">
    <w:nsid w:val="110224F4"/>
    <w:multiLevelType w:val="multilevel"/>
    <w:tmpl w:val="2206B890"/>
    <w:numStyleLink w:val="ABBBulletList"/>
  </w:abstractNum>
  <w:abstractNum w:abstractNumId="6" w15:restartNumberingAfterBreak="0">
    <w:nsid w:val="11DE1901"/>
    <w:multiLevelType w:val="hybridMultilevel"/>
    <w:tmpl w:val="896A148E"/>
    <w:lvl w:ilvl="0" w:tplc="16C4B1E8">
      <w:start w:val="1"/>
      <w:numFmt w:val="bullet"/>
      <w:lvlText w:val=""/>
      <w:lvlJc w:val="left"/>
      <w:pPr>
        <w:ind w:left="644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B324D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8" w15:restartNumberingAfterBreak="0">
    <w:nsid w:val="16C36FC2"/>
    <w:multiLevelType w:val="multilevel"/>
    <w:tmpl w:val="2206B890"/>
    <w:numStyleLink w:val="ABBBulletList"/>
  </w:abstractNum>
  <w:abstractNum w:abstractNumId="9" w15:restartNumberingAfterBreak="0">
    <w:nsid w:val="1E9D1B36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0" w15:restartNumberingAfterBreak="0">
    <w:nsid w:val="207B3B3D"/>
    <w:multiLevelType w:val="multilevel"/>
    <w:tmpl w:val="2206B890"/>
    <w:numStyleLink w:val="ABBBulletList"/>
  </w:abstractNum>
  <w:abstractNum w:abstractNumId="11" w15:restartNumberingAfterBreak="0">
    <w:nsid w:val="23FC2A0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2" w15:restartNumberingAfterBreak="0">
    <w:nsid w:val="29D22052"/>
    <w:multiLevelType w:val="multilevel"/>
    <w:tmpl w:val="2206B890"/>
    <w:numStyleLink w:val="ABBBulletList"/>
  </w:abstractNum>
  <w:abstractNum w:abstractNumId="13" w15:restartNumberingAfterBreak="0">
    <w:nsid w:val="2FEF2F94"/>
    <w:multiLevelType w:val="multilevel"/>
    <w:tmpl w:val="2206B890"/>
    <w:numStyleLink w:val="ABBBulletList"/>
  </w:abstractNum>
  <w:abstractNum w:abstractNumId="14" w15:restartNumberingAfterBreak="0">
    <w:nsid w:val="30B00BE9"/>
    <w:multiLevelType w:val="multilevel"/>
    <w:tmpl w:val="EDF6B122"/>
    <w:numStyleLink w:val="ABBNumberedList"/>
  </w:abstractNum>
  <w:abstractNum w:abstractNumId="15" w15:restartNumberingAfterBreak="0">
    <w:nsid w:val="31787F92"/>
    <w:multiLevelType w:val="multilevel"/>
    <w:tmpl w:val="EDF6B122"/>
    <w:numStyleLink w:val="ABBNumberedList"/>
  </w:abstractNum>
  <w:abstractNum w:abstractNumId="16" w15:restartNumberingAfterBreak="0">
    <w:nsid w:val="34096811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9D5A10"/>
    <w:multiLevelType w:val="hybridMultilevel"/>
    <w:tmpl w:val="C16E4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008A7"/>
    <w:multiLevelType w:val="hybridMultilevel"/>
    <w:tmpl w:val="19F88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56E84"/>
    <w:multiLevelType w:val="multilevel"/>
    <w:tmpl w:val="EDF6B122"/>
    <w:numStyleLink w:val="ABBNumberedList"/>
  </w:abstractNum>
  <w:abstractNum w:abstractNumId="20" w15:restartNumberingAfterBreak="0">
    <w:nsid w:val="43B41E7E"/>
    <w:multiLevelType w:val="hybridMultilevel"/>
    <w:tmpl w:val="1FC2B5FE"/>
    <w:lvl w:ilvl="0" w:tplc="CCC2E4AE">
      <w:start w:val="1"/>
      <w:numFmt w:val="bullet"/>
      <w:lvlText w:val="—"/>
      <w:lvlJc w:val="left"/>
      <w:pPr>
        <w:ind w:left="748" w:hanging="360"/>
      </w:pPr>
      <w:rPr>
        <w:rFonts w:asciiTheme="majorHAnsi" w:hAnsiTheme="majorHAnsi" w:hint="default"/>
      </w:rPr>
    </w:lvl>
    <w:lvl w:ilvl="1" w:tplc="0407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4AB0E1C"/>
    <w:multiLevelType w:val="multilevel"/>
    <w:tmpl w:val="2206B890"/>
    <w:numStyleLink w:val="ABBBulletList"/>
  </w:abstractNum>
  <w:abstractNum w:abstractNumId="22" w15:restartNumberingAfterBreak="0">
    <w:nsid w:val="457971DE"/>
    <w:multiLevelType w:val="hybridMultilevel"/>
    <w:tmpl w:val="A5B82556"/>
    <w:lvl w:ilvl="0" w:tplc="EA82056E">
      <w:start w:val="1"/>
      <w:numFmt w:val="bullet"/>
      <w:pStyle w:val="T0Cursor"/>
      <w:lvlText w:val="—"/>
      <w:lvlJc w:val="left"/>
      <w:pPr>
        <w:ind w:left="1428" w:hanging="360"/>
      </w:pPr>
      <w:rPr>
        <w:rFonts w:ascii="ABBvoice" w:hAnsi="ABBvoice" w:hint="default"/>
        <w:b w:val="0"/>
        <w:bCs/>
        <w:i w:val="0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8F111EC"/>
    <w:multiLevelType w:val="multilevel"/>
    <w:tmpl w:val="2206B890"/>
    <w:numStyleLink w:val="ABBBulletList"/>
  </w:abstractNum>
  <w:abstractNum w:abstractNumId="24" w15:restartNumberingAfterBreak="0">
    <w:nsid w:val="48F229D5"/>
    <w:multiLevelType w:val="multilevel"/>
    <w:tmpl w:val="EDF6B122"/>
    <w:numStyleLink w:val="ABBNumberedList"/>
  </w:abstractNum>
  <w:abstractNum w:abstractNumId="25" w15:restartNumberingAfterBreak="0">
    <w:nsid w:val="4DAF74C3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6" w15:restartNumberingAfterBreak="0">
    <w:nsid w:val="4F8430FE"/>
    <w:multiLevelType w:val="hybridMultilevel"/>
    <w:tmpl w:val="77E62B46"/>
    <w:lvl w:ilvl="0" w:tplc="E6585998">
      <w:start w:val="1"/>
      <w:numFmt w:val="bullet"/>
      <w:pStyle w:val="ABB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A47C4C"/>
    <w:multiLevelType w:val="multilevel"/>
    <w:tmpl w:val="2206B890"/>
    <w:numStyleLink w:val="ABBBulletList"/>
  </w:abstractNum>
  <w:abstractNum w:abstractNumId="28" w15:restartNumberingAfterBreak="0">
    <w:nsid w:val="5CB97280"/>
    <w:multiLevelType w:val="hybridMultilevel"/>
    <w:tmpl w:val="C63213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E22F7"/>
    <w:multiLevelType w:val="hybridMultilevel"/>
    <w:tmpl w:val="52C495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0B388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1" w15:restartNumberingAfterBreak="0">
    <w:nsid w:val="71580E58"/>
    <w:multiLevelType w:val="hybridMultilevel"/>
    <w:tmpl w:val="0D70DE26"/>
    <w:lvl w:ilvl="0" w:tplc="3850B140">
      <w:start w:val="1"/>
      <w:numFmt w:val="bullet"/>
      <w:lvlText w:val=""/>
      <w:lvlJc w:val="left"/>
      <w:pPr>
        <w:ind w:left="720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14A7F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3" w15:restartNumberingAfterBreak="0">
    <w:nsid w:val="7A736B77"/>
    <w:multiLevelType w:val="hybridMultilevel"/>
    <w:tmpl w:val="12B06C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D19FC"/>
    <w:multiLevelType w:val="multilevel"/>
    <w:tmpl w:val="EDF6B122"/>
    <w:numStyleLink w:val="ABBNumberedList"/>
  </w:abstractNum>
  <w:num w:numId="1" w16cid:durableId="881866403">
    <w:abstractNumId w:val="2"/>
  </w:num>
  <w:num w:numId="2" w16cid:durableId="1864320803">
    <w:abstractNumId w:val="3"/>
  </w:num>
  <w:num w:numId="3" w16cid:durableId="1081951365">
    <w:abstractNumId w:val="15"/>
  </w:num>
  <w:num w:numId="4" w16cid:durableId="303659573">
    <w:abstractNumId w:val="4"/>
  </w:num>
  <w:num w:numId="5" w16cid:durableId="1360551122">
    <w:abstractNumId w:val="30"/>
  </w:num>
  <w:num w:numId="6" w16cid:durableId="1115368219">
    <w:abstractNumId w:val="7"/>
  </w:num>
  <w:num w:numId="7" w16cid:durableId="32195613">
    <w:abstractNumId w:val="1"/>
  </w:num>
  <w:num w:numId="8" w16cid:durableId="2060399504">
    <w:abstractNumId w:val="25"/>
  </w:num>
  <w:num w:numId="9" w16cid:durableId="1570068998">
    <w:abstractNumId w:val="32"/>
  </w:num>
  <w:num w:numId="10" w16cid:durableId="1226649193">
    <w:abstractNumId w:val="31"/>
  </w:num>
  <w:num w:numId="11" w16cid:durableId="849562167">
    <w:abstractNumId w:val="9"/>
  </w:num>
  <w:num w:numId="12" w16cid:durableId="1494686039">
    <w:abstractNumId w:val="6"/>
  </w:num>
  <w:num w:numId="13" w16cid:durableId="855659723">
    <w:abstractNumId w:val="11"/>
  </w:num>
  <w:num w:numId="14" w16cid:durableId="1005787949">
    <w:abstractNumId w:val="23"/>
  </w:num>
  <w:num w:numId="15" w16cid:durableId="338241277">
    <w:abstractNumId w:val="12"/>
  </w:num>
  <w:num w:numId="16" w16cid:durableId="1982465751">
    <w:abstractNumId w:val="21"/>
  </w:num>
  <w:num w:numId="17" w16cid:durableId="1869366530">
    <w:abstractNumId w:val="17"/>
  </w:num>
  <w:num w:numId="18" w16cid:durableId="1310940344">
    <w:abstractNumId w:val="28"/>
  </w:num>
  <w:num w:numId="19" w16cid:durableId="1222256812">
    <w:abstractNumId w:val="29"/>
  </w:num>
  <w:num w:numId="20" w16cid:durableId="87969486">
    <w:abstractNumId w:val="18"/>
  </w:num>
  <w:num w:numId="21" w16cid:durableId="1783958279">
    <w:abstractNumId w:val="0"/>
  </w:num>
  <w:num w:numId="22" w16cid:durableId="689334785">
    <w:abstractNumId w:val="10"/>
  </w:num>
  <w:num w:numId="23" w16cid:durableId="595789102">
    <w:abstractNumId w:val="24"/>
  </w:num>
  <w:num w:numId="24" w16cid:durableId="705134294">
    <w:abstractNumId w:val="19"/>
  </w:num>
  <w:num w:numId="25" w16cid:durableId="1927961269">
    <w:abstractNumId w:val="27"/>
  </w:num>
  <w:num w:numId="26" w16cid:durableId="20900354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77939315">
    <w:abstractNumId w:val="8"/>
  </w:num>
  <w:num w:numId="28" w16cid:durableId="1820804251">
    <w:abstractNumId w:val="16"/>
  </w:num>
  <w:num w:numId="29" w16cid:durableId="1486044949">
    <w:abstractNumId w:val="33"/>
  </w:num>
  <w:num w:numId="30" w16cid:durableId="1876654532">
    <w:abstractNumId w:val="20"/>
  </w:num>
  <w:num w:numId="31" w16cid:durableId="929318646">
    <w:abstractNumId w:val="22"/>
  </w:num>
  <w:num w:numId="32" w16cid:durableId="829639583">
    <w:abstractNumId w:val="26"/>
  </w:num>
  <w:num w:numId="33" w16cid:durableId="1821385208">
    <w:abstractNumId w:val="13"/>
  </w:num>
  <w:num w:numId="34" w16cid:durableId="2046175346">
    <w:abstractNumId w:val="5"/>
  </w:num>
  <w:num w:numId="35" w16cid:durableId="117261961">
    <w:abstractNumId w:val="34"/>
  </w:num>
  <w:num w:numId="36" w16cid:durableId="658264622">
    <w:abstractNumId w:val="14"/>
  </w:num>
  <w:num w:numId="37" w16cid:durableId="530067399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BB"/>
    <w:rsid w:val="00001506"/>
    <w:rsid w:val="000024F0"/>
    <w:rsid w:val="00005BC3"/>
    <w:rsid w:val="00010945"/>
    <w:rsid w:val="00010B2C"/>
    <w:rsid w:val="0001134F"/>
    <w:rsid w:val="00011AB4"/>
    <w:rsid w:val="00012122"/>
    <w:rsid w:val="000316EC"/>
    <w:rsid w:val="00032B92"/>
    <w:rsid w:val="00034286"/>
    <w:rsid w:val="000349BC"/>
    <w:rsid w:val="00034C65"/>
    <w:rsid w:val="000377AB"/>
    <w:rsid w:val="00041AAD"/>
    <w:rsid w:val="00047D44"/>
    <w:rsid w:val="00047D9B"/>
    <w:rsid w:val="00047F92"/>
    <w:rsid w:val="00052F24"/>
    <w:rsid w:val="00053E6C"/>
    <w:rsid w:val="0005548E"/>
    <w:rsid w:val="0005574C"/>
    <w:rsid w:val="00055E5E"/>
    <w:rsid w:val="00057D3C"/>
    <w:rsid w:val="00065290"/>
    <w:rsid w:val="000718C1"/>
    <w:rsid w:val="0008259C"/>
    <w:rsid w:val="00082633"/>
    <w:rsid w:val="00090D8F"/>
    <w:rsid w:val="000A1C88"/>
    <w:rsid w:val="000A2575"/>
    <w:rsid w:val="000A45FD"/>
    <w:rsid w:val="000A640E"/>
    <w:rsid w:val="000B5EBD"/>
    <w:rsid w:val="000C1A31"/>
    <w:rsid w:val="000C31C4"/>
    <w:rsid w:val="000C48BA"/>
    <w:rsid w:val="000D36F0"/>
    <w:rsid w:val="000E3A20"/>
    <w:rsid w:val="000E4F4F"/>
    <w:rsid w:val="000F0887"/>
    <w:rsid w:val="000F18AF"/>
    <w:rsid w:val="00103980"/>
    <w:rsid w:val="00103E95"/>
    <w:rsid w:val="00114AA0"/>
    <w:rsid w:val="00115E9B"/>
    <w:rsid w:val="001166D7"/>
    <w:rsid w:val="001167A5"/>
    <w:rsid w:val="001205EA"/>
    <w:rsid w:val="00121069"/>
    <w:rsid w:val="00132B5E"/>
    <w:rsid w:val="00134512"/>
    <w:rsid w:val="00140AEA"/>
    <w:rsid w:val="001443FA"/>
    <w:rsid w:val="00145579"/>
    <w:rsid w:val="0015411E"/>
    <w:rsid w:val="00154ECF"/>
    <w:rsid w:val="00166C34"/>
    <w:rsid w:val="001716A3"/>
    <w:rsid w:val="00173FD2"/>
    <w:rsid w:val="00180ABF"/>
    <w:rsid w:val="0018377C"/>
    <w:rsid w:val="00186263"/>
    <w:rsid w:val="001904D9"/>
    <w:rsid w:val="001907E2"/>
    <w:rsid w:val="00192AAD"/>
    <w:rsid w:val="001A54AA"/>
    <w:rsid w:val="001A765C"/>
    <w:rsid w:val="001A7857"/>
    <w:rsid w:val="001B2C44"/>
    <w:rsid w:val="001B3902"/>
    <w:rsid w:val="001C21CC"/>
    <w:rsid w:val="001C2572"/>
    <w:rsid w:val="001C77EE"/>
    <w:rsid w:val="001D30CF"/>
    <w:rsid w:val="001D5BBF"/>
    <w:rsid w:val="001E0E38"/>
    <w:rsid w:val="001E25FA"/>
    <w:rsid w:val="001E3056"/>
    <w:rsid w:val="001E30F1"/>
    <w:rsid w:val="001E4552"/>
    <w:rsid w:val="001E478C"/>
    <w:rsid w:val="001E5AA1"/>
    <w:rsid w:val="001F10CC"/>
    <w:rsid w:val="001F16AA"/>
    <w:rsid w:val="001F4FAA"/>
    <w:rsid w:val="002159BC"/>
    <w:rsid w:val="00217A29"/>
    <w:rsid w:val="002209B2"/>
    <w:rsid w:val="002216D2"/>
    <w:rsid w:val="00222B83"/>
    <w:rsid w:val="002237F9"/>
    <w:rsid w:val="00224E34"/>
    <w:rsid w:val="002270A2"/>
    <w:rsid w:val="00232219"/>
    <w:rsid w:val="00232EDA"/>
    <w:rsid w:val="002367BA"/>
    <w:rsid w:val="002435C0"/>
    <w:rsid w:val="00247D5A"/>
    <w:rsid w:val="0025525C"/>
    <w:rsid w:val="0026226A"/>
    <w:rsid w:val="0026612B"/>
    <w:rsid w:val="00266E41"/>
    <w:rsid w:val="00271245"/>
    <w:rsid w:val="00272B18"/>
    <w:rsid w:val="002730A2"/>
    <w:rsid w:val="00281D44"/>
    <w:rsid w:val="00283492"/>
    <w:rsid w:val="0028785F"/>
    <w:rsid w:val="002929F6"/>
    <w:rsid w:val="002A033B"/>
    <w:rsid w:val="002A42DE"/>
    <w:rsid w:val="002A63F8"/>
    <w:rsid w:val="002B20C6"/>
    <w:rsid w:val="002B3F45"/>
    <w:rsid w:val="002C214F"/>
    <w:rsid w:val="002C45F5"/>
    <w:rsid w:val="002C564B"/>
    <w:rsid w:val="002D08EC"/>
    <w:rsid w:val="002D14C0"/>
    <w:rsid w:val="002D3DA9"/>
    <w:rsid w:val="002D41B0"/>
    <w:rsid w:val="002E149F"/>
    <w:rsid w:val="002E76D1"/>
    <w:rsid w:val="002E7AE9"/>
    <w:rsid w:val="002F05A0"/>
    <w:rsid w:val="002F139A"/>
    <w:rsid w:val="002F2B39"/>
    <w:rsid w:val="002F2D31"/>
    <w:rsid w:val="002F504A"/>
    <w:rsid w:val="002F64D8"/>
    <w:rsid w:val="00303263"/>
    <w:rsid w:val="00310AB3"/>
    <w:rsid w:val="00312ABA"/>
    <w:rsid w:val="00314D89"/>
    <w:rsid w:val="00315040"/>
    <w:rsid w:val="003150E5"/>
    <w:rsid w:val="00324B9B"/>
    <w:rsid w:val="0032711B"/>
    <w:rsid w:val="003306A2"/>
    <w:rsid w:val="00332CBB"/>
    <w:rsid w:val="00333574"/>
    <w:rsid w:val="00350B62"/>
    <w:rsid w:val="00351A44"/>
    <w:rsid w:val="00355B36"/>
    <w:rsid w:val="003572C7"/>
    <w:rsid w:val="00357560"/>
    <w:rsid w:val="00366DC8"/>
    <w:rsid w:val="00372114"/>
    <w:rsid w:val="00372823"/>
    <w:rsid w:val="00372CFE"/>
    <w:rsid w:val="003736C4"/>
    <w:rsid w:val="00374CE1"/>
    <w:rsid w:val="003800D5"/>
    <w:rsid w:val="003801C9"/>
    <w:rsid w:val="0038051D"/>
    <w:rsid w:val="003917C6"/>
    <w:rsid w:val="003A57D9"/>
    <w:rsid w:val="003B27C3"/>
    <w:rsid w:val="003B55A6"/>
    <w:rsid w:val="003D001B"/>
    <w:rsid w:val="003D1F27"/>
    <w:rsid w:val="003D3F5A"/>
    <w:rsid w:val="003E40F0"/>
    <w:rsid w:val="003F0581"/>
    <w:rsid w:val="003F0DEE"/>
    <w:rsid w:val="003F4A41"/>
    <w:rsid w:val="004002B7"/>
    <w:rsid w:val="00401031"/>
    <w:rsid w:val="0040437B"/>
    <w:rsid w:val="00421650"/>
    <w:rsid w:val="004266B9"/>
    <w:rsid w:val="00430760"/>
    <w:rsid w:val="004314D2"/>
    <w:rsid w:val="004319B7"/>
    <w:rsid w:val="00432305"/>
    <w:rsid w:val="00432F83"/>
    <w:rsid w:val="00433600"/>
    <w:rsid w:val="00434B6D"/>
    <w:rsid w:val="004378CC"/>
    <w:rsid w:val="00445474"/>
    <w:rsid w:val="004472BD"/>
    <w:rsid w:val="00447FB8"/>
    <w:rsid w:val="00461899"/>
    <w:rsid w:val="004632EE"/>
    <w:rsid w:val="00470202"/>
    <w:rsid w:val="00472F77"/>
    <w:rsid w:val="004734F1"/>
    <w:rsid w:val="00475307"/>
    <w:rsid w:val="00475510"/>
    <w:rsid w:val="004803B0"/>
    <w:rsid w:val="0048704E"/>
    <w:rsid w:val="004873F3"/>
    <w:rsid w:val="0049122E"/>
    <w:rsid w:val="00492FC3"/>
    <w:rsid w:val="004965FF"/>
    <w:rsid w:val="004A0BF3"/>
    <w:rsid w:val="004B250F"/>
    <w:rsid w:val="004B53EB"/>
    <w:rsid w:val="004B56CE"/>
    <w:rsid w:val="004B7208"/>
    <w:rsid w:val="004C2164"/>
    <w:rsid w:val="004C28E2"/>
    <w:rsid w:val="004D491B"/>
    <w:rsid w:val="004D6A3E"/>
    <w:rsid w:val="004E0614"/>
    <w:rsid w:val="004E1C3C"/>
    <w:rsid w:val="004E409B"/>
    <w:rsid w:val="004E703C"/>
    <w:rsid w:val="004F0B45"/>
    <w:rsid w:val="004F0DCD"/>
    <w:rsid w:val="004F3B84"/>
    <w:rsid w:val="004F541E"/>
    <w:rsid w:val="004F6000"/>
    <w:rsid w:val="004F7F7E"/>
    <w:rsid w:val="005010C4"/>
    <w:rsid w:val="00504E78"/>
    <w:rsid w:val="0050513D"/>
    <w:rsid w:val="00517842"/>
    <w:rsid w:val="00522C3F"/>
    <w:rsid w:val="0052596D"/>
    <w:rsid w:val="00526933"/>
    <w:rsid w:val="00526FEC"/>
    <w:rsid w:val="00530E7E"/>
    <w:rsid w:val="00543C86"/>
    <w:rsid w:val="00543FEE"/>
    <w:rsid w:val="0054693B"/>
    <w:rsid w:val="0055263C"/>
    <w:rsid w:val="00556333"/>
    <w:rsid w:val="00566C97"/>
    <w:rsid w:val="005676E8"/>
    <w:rsid w:val="00571014"/>
    <w:rsid w:val="00574134"/>
    <w:rsid w:val="0057413B"/>
    <w:rsid w:val="0057584E"/>
    <w:rsid w:val="005760AB"/>
    <w:rsid w:val="00577A98"/>
    <w:rsid w:val="00590054"/>
    <w:rsid w:val="005901C0"/>
    <w:rsid w:val="00594AEF"/>
    <w:rsid w:val="00596621"/>
    <w:rsid w:val="005A06EE"/>
    <w:rsid w:val="005A7C15"/>
    <w:rsid w:val="005A7DAE"/>
    <w:rsid w:val="005A7F0F"/>
    <w:rsid w:val="005B06ED"/>
    <w:rsid w:val="005B38C4"/>
    <w:rsid w:val="005B6102"/>
    <w:rsid w:val="005B74C5"/>
    <w:rsid w:val="005C2861"/>
    <w:rsid w:val="005C6F93"/>
    <w:rsid w:val="005D4BC5"/>
    <w:rsid w:val="005D5877"/>
    <w:rsid w:val="005F4283"/>
    <w:rsid w:val="005F4B7C"/>
    <w:rsid w:val="00602C80"/>
    <w:rsid w:val="00603B0D"/>
    <w:rsid w:val="00610DF2"/>
    <w:rsid w:val="00611069"/>
    <w:rsid w:val="00612985"/>
    <w:rsid w:val="00614267"/>
    <w:rsid w:val="006223B1"/>
    <w:rsid w:val="0062686C"/>
    <w:rsid w:val="00640733"/>
    <w:rsid w:val="00641310"/>
    <w:rsid w:val="00641B9D"/>
    <w:rsid w:val="0064522A"/>
    <w:rsid w:val="00652168"/>
    <w:rsid w:val="00653DB2"/>
    <w:rsid w:val="00660EBD"/>
    <w:rsid w:val="0067130F"/>
    <w:rsid w:val="00671A17"/>
    <w:rsid w:val="006733DF"/>
    <w:rsid w:val="00674F22"/>
    <w:rsid w:val="00675EAD"/>
    <w:rsid w:val="00675F02"/>
    <w:rsid w:val="006A2528"/>
    <w:rsid w:val="006A3A29"/>
    <w:rsid w:val="006A4635"/>
    <w:rsid w:val="006A4FFD"/>
    <w:rsid w:val="006B00E6"/>
    <w:rsid w:val="006B1924"/>
    <w:rsid w:val="006B55B0"/>
    <w:rsid w:val="006C35D7"/>
    <w:rsid w:val="006C73BA"/>
    <w:rsid w:val="006D3684"/>
    <w:rsid w:val="006D5E5A"/>
    <w:rsid w:val="006E0E29"/>
    <w:rsid w:val="006E389A"/>
    <w:rsid w:val="006E44F1"/>
    <w:rsid w:val="006F3C90"/>
    <w:rsid w:val="006F7FD1"/>
    <w:rsid w:val="0070048C"/>
    <w:rsid w:val="0070365B"/>
    <w:rsid w:val="007037E9"/>
    <w:rsid w:val="00704F6F"/>
    <w:rsid w:val="00711EF4"/>
    <w:rsid w:val="00713487"/>
    <w:rsid w:val="00716A9B"/>
    <w:rsid w:val="0071757B"/>
    <w:rsid w:val="00723910"/>
    <w:rsid w:val="00724AD8"/>
    <w:rsid w:val="00731F1A"/>
    <w:rsid w:val="00732D11"/>
    <w:rsid w:val="00736CDE"/>
    <w:rsid w:val="00740875"/>
    <w:rsid w:val="007458B0"/>
    <w:rsid w:val="0074593E"/>
    <w:rsid w:val="007475B1"/>
    <w:rsid w:val="007523AC"/>
    <w:rsid w:val="00772825"/>
    <w:rsid w:val="00773247"/>
    <w:rsid w:val="00773B84"/>
    <w:rsid w:val="00773F87"/>
    <w:rsid w:val="007743FC"/>
    <w:rsid w:val="00775648"/>
    <w:rsid w:val="00775C15"/>
    <w:rsid w:val="007819A2"/>
    <w:rsid w:val="00786AD9"/>
    <w:rsid w:val="0079035B"/>
    <w:rsid w:val="00791E21"/>
    <w:rsid w:val="00792A0B"/>
    <w:rsid w:val="007932D4"/>
    <w:rsid w:val="00795DBD"/>
    <w:rsid w:val="00797473"/>
    <w:rsid w:val="007B38C7"/>
    <w:rsid w:val="007B3B78"/>
    <w:rsid w:val="007B7FEE"/>
    <w:rsid w:val="007C1647"/>
    <w:rsid w:val="007C62CA"/>
    <w:rsid w:val="007C67BB"/>
    <w:rsid w:val="007C7B10"/>
    <w:rsid w:val="007D1721"/>
    <w:rsid w:val="007D29CD"/>
    <w:rsid w:val="007D4776"/>
    <w:rsid w:val="007D4F57"/>
    <w:rsid w:val="007D4FBC"/>
    <w:rsid w:val="007E4B74"/>
    <w:rsid w:val="007E5390"/>
    <w:rsid w:val="007E7B56"/>
    <w:rsid w:val="007F1060"/>
    <w:rsid w:val="007F2BA8"/>
    <w:rsid w:val="007F3F17"/>
    <w:rsid w:val="007F5BA5"/>
    <w:rsid w:val="007F680D"/>
    <w:rsid w:val="007F698E"/>
    <w:rsid w:val="007F6F80"/>
    <w:rsid w:val="0080172A"/>
    <w:rsid w:val="0080599D"/>
    <w:rsid w:val="008169C8"/>
    <w:rsid w:val="00817CA0"/>
    <w:rsid w:val="00823579"/>
    <w:rsid w:val="008256E4"/>
    <w:rsid w:val="00827A1B"/>
    <w:rsid w:val="00827BEC"/>
    <w:rsid w:val="0083499A"/>
    <w:rsid w:val="0083536E"/>
    <w:rsid w:val="00835AE5"/>
    <w:rsid w:val="00835BD4"/>
    <w:rsid w:val="0084316C"/>
    <w:rsid w:val="00850B05"/>
    <w:rsid w:val="00851999"/>
    <w:rsid w:val="00851D6F"/>
    <w:rsid w:val="0085405F"/>
    <w:rsid w:val="00855DF0"/>
    <w:rsid w:val="008674E8"/>
    <w:rsid w:val="00872B99"/>
    <w:rsid w:val="0087441E"/>
    <w:rsid w:val="00875503"/>
    <w:rsid w:val="00883D9E"/>
    <w:rsid w:val="008940E3"/>
    <w:rsid w:val="00894C3F"/>
    <w:rsid w:val="008954BD"/>
    <w:rsid w:val="0089632D"/>
    <w:rsid w:val="008A04A4"/>
    <w:rsid w:val="008A1684"/>
    <w:rsid w:val="008A5C1D"/>
    <w:rsid w:val="008A670E"/>
    <w:rsid w:val="008B17EE"/>
    <w:rsid w:val="008B4FB6"/>
    <w:rsid w:val="008C4CC0"/>
    <w:rsid w:val="008C61C6"/>
    <w:rsid w:val="008C66A8"/>
    <w:rsid w:val="008C6EAE"/>
    <w:rsid w:val="008D0EC4"/>
    <w:rsid w:val="008D3373"/>
    <w:rsid w:val="008D5D22"/>
    <w:rsid w:val="008E09A5"/>
    <w:rsid w:val="008E46F7"/>
    <w:rsid w:val="008E5301"/>
    <w:rsid w:val="008E596E"/>
    <w:rsid w:val="008F087D"/>
    <w:rsid w:val="008F2AE2"/>
    <w:rsid w:val="008F6D84"/>
    <w:rsid w:val="0090030E"/>
    <w:rsid w:val="00906448"/>
    <w:rsid w:val="0090788E"/>
    <w:rsid w:val="009109A6"/>
    <w:rsid w:val="00914748"/>
    <w:rsid w:val="0091588C"/>
    <w:rsid w:val="009209C9"/>
    <w:rsid w:val="00920DB7"/>
    <w:rsid w:val="00924657"/>
    <w:rsid w:val="009378CC"/>
    <w:rsid w:val="009436F9"/>
    <w:rsid w:val="00952FF4"/>
    <w:rsid w:val="00954065"/>
    <w:rsid w:val="00955404"/>
    <w:rsid w:val="0096518D"/>
    <w:rsid w:val="00970A24"/>
    <w:rsid w:val="009801E4"/>
    <w:rsid w:val="00982697"/>
    <w:rsid w:val="00982E2F"/>
    <w:rsid w:val="00985248"/>
    <w:rsid w:val="00985499"/>
    <w:rsid w:val="00987223"/>
    <w:rsid w:val="0099454A"/>
    <w:rsid w:val="00994D3A"/>
    <w:rsid w:val="009A0776"/>
    <w:rsid w:val="009A1378"/>
    <w:rsid w:val="009A196B"/>
    <w:rsid w:val="009A3525"/>
    <w:rsid w:val="009A7184"/>
    <w:rsid w:val="009A7FBC"/>
    <w:rsid w:val="009B10D9"/>
    <w:rsid w:val="009B1C6D"/>
    <w:rsid w:val="009B1C8D"/>
    <w:rsid w:val="009C0ABA"/>
    <w:rsid w:val="009D0D69"/>
    <w:rsid w:val="009D40A3"/>
    <w:rsid w:val="009D45C9"/>
    <w:rsid w:val="009D50E1"/>
    <w:rsid w:val="009D7D76"/>
    <w:rsid w:val="009E0D58"/>
    <w:rsid w:val="009E3EDC"/>
    <w:rsid w:val="009E65B1"/>
    <w:rsid w:val="009F0095"/>
    <w:rsid w:val="009F5A4F"/>
    <w:rsid w:val="009F5A63"/>
    <w:rsid w:val="00A02658"/>
    <w:rsid w:val="00A06CF8"/>
    <w:rsid w:val="00A11546"/>
    <w:rsid w:val="00A16B93"/>
    <w:rsid w:val="00A200E2"/>
    <w:rsid w:val="00A21086"/>
    <w:rsid w:val="00A219EB"/>
    <w:rsid w:val="00A21C46"/>
    <w:rsid w:val="00A25472"/>
    <w:rsid w:val="00A32308"/>
    <w:rsid w:val="00A326A7"/>
    <w:rsid w:val="00A34750"/>
    <w:rsid w:val="00A34B84"/>
    <w:rsid w:val="00A3518E"/>
    <w:rsid w:val="00A37EBC"/>
    <w:rsid w:val="00A42B77"/>
    <w:rsid w:val="00A50E00"/>
    <w:rsid w:val="00A52267"/>
    <w:rsid w:val="00A5291F"/>
    <w:rsid w:val="00A5526C"/>
    <w:rsid w:val="00A56A47"/>
    <w:rsid w:val="00A62805"/>
    <w:rsid w:val="00A6595C"/>
    <w:rsid w:val="00A65B9A"/>
    <w:rsid w:val="00A67342"/>
    <w:rsid w:val="00A67955"/>
    <w:rsid w:val="00A714E6"/>
    <w:rsid w:val="00A73524"/>
    <w:rsid w:val="00A76550"/>
    <w:rsid w:val="00A8168B"/>
    <w:rsid w:val="00A879AF"/>
    <w:rsid w:val="00A91D93"/>
    <w:rsid w:val="00A93461"/>
    <w:rsid w:val="00A94717"/>
    <w:rsid w:val="00A96712"/>
    <w:rsid w:val="00A96C23"/>
    <w:rsid w:val="00AA06CD"/>
    <w:rsid w:val="00AA288E"/>
    <w:rsid w:val="00AA3D6D"/>
    <w:rsid w:val="00AA5792"/>
    <w:rsid w:val="00AB3058"/>
    <w:rsid w:val="00AB38EE"/>
    <w:rsid w:val="00AB4021"/>
    <w:rsid w:val="00AC771B"/>
    <w:rsid w:val="00AD5190"/>
    <w:rsid w:val="00AD5CD4"/>
    <w:rsid w:val="00AE36D8"/>
    <w:rsid w:val="00AE542A"/>
    <w:rsid w:val="00AF14B5"/>
    <w:rsid w:val="00AF5ADF"/>
    <w:rsid w:val="00B0056D"/>
    <w:rsid w:val="00B01918"/>
    <w:rsid w:val="00B05747"/>
    <w:rsid w:val="00B05EB7"/>
    <w:rsid w:val="00B06E18"/>
    <w:rsid w:val="00B15333"/>
    <w:rsid w:val="00B1568D"/>
    <w:rsid w:val="00B16C28"/>
    <w:rsid w:val="00B213BE"/>
    <w:rsid w:val="00B30099"/>
    <w:rsid w:val="00B35CBA"/>
    <w:rsid w:val="00B528EA"/>
    <w:rsid w:val="00B55542"/>
    <w:rsid w:val="00B5557C"/>
    <w:rsid w:val="00B56B65"/>
    <w:rsid w:val="00B60EF3"/>
    <w:rsid w:val="00B62667"/>
    <w:rsid w:val="00B674A7"/>
    <w:rsid w:val="00B75271"/>
    <w:rsid w:val="00B77386"/>
    <w:rsid w:val="00B8201F"/>
    <w:rsid w:val="00B92DF9"/>
    <w:rsid w:val="00B95460"/>
    <w:rsid w:val="00BA05C8"/>
    <w:rsid w:val="00BA05F3"/>
    <w:rsid w:val="00BA6D56"/>
    <w:rsid w:val="00BA6FD0"/>
    <w:rsid w:val="00BB2AEE"/>
    <w:rsid w:val="00BB2EE1"/>
    <w:rsid w:val="00BB455D"/>
    <w:rsid w:val="00BC0CB8"/>
    <w:rsid w:val="00BC7205"/>
    <w:rsid w:val="00BD062C"/>
    <w:rsid w:val="00BD5055"/>
    <w:rsid w:val="00BD5AC8"/>
    <w:rsid w:val="00BD5C2F"/>
    <w:rsid w:val="00BD5C58"/>
    <w:rsid w:val="00BD6D84"/>
    <w:rsid w:val="00BE2F93"/>
    <w:rsid w:val="00BE32AC"/>
    <w:rsid w:val="00BE6283"/>
    <w:rsid w:val="00BE6D20"/>
    <w:rsid w:val="00BE742A"/>
    <w:rsid w:val="00BF035B"/>
    <w:rsid w:val="00BF0B0E"/>
    <w:rsid w:val="00BF0FAD"/>
    <w:rsid w:val="00BF2AD0"/>
    <w:rsid w:val="00BF3393"/>
    <w:rsid w:val="00C010CC"/>
    <w:rsid w:val="00C056C8"/>
    <w:rsid w:val="00C0577D"/>
    <w:rsid w:val="00C07364"/>
    <w:rsid w:val="00C12D01"/>
    <w:rsid w:val="00C13C2F"/>
    <w:rsid w:val="00C21B77"/>
    <w:rsid w:val="00C23978"/>
    <w:rsid w:val="00C26018"/>
    <w:rsid w:val="00C26E16"/>
    <w:rsid w:val="00C32F19"/>
    <w:rsid w:val="00C33DF1"/>
    <w:rsid w:val="00C41FEB"/>
    <w:rsid w:val="00C51CE3"/>
    <w:rsid w:val="00C53227"/>
    <w:rsid w:val="00C5513E"/>
    <w:rsid w:val="00C57E46"/>
    <w:rsid w:val="00C60D54"/>
    <w:rsid w:val="00C61325"/>
    <w:rsid w:val="00C61B45"/>
    <w:rsid w:val="00C651FB"/>
    <w:rsid w:val="00C70A31"/>
    <w:rsid w:val="00C818B3"/>
    <w:rsid w:val="00C81F4F"/>
    <w:rsid w:val="00C83CBD"/>
    <w:rsid w:val="00C84E7D"/>
    <w:rsid w:val="00C8685F"/>
    <w:rsid w:val="00C92C6D"/>
    <w:rsid w:val="00CA3F01"/>
    <w:rsid w:val="00CA4BEB"/>
    <w:rsid w:val="00CA7B6F"/>
    <w:rsid w:val="00CB2F83"/>
    <w:rsid w:val="00CB4EE6"/>
    <w:rsid w:val="00CB60B9"/>
    <w:rsid w:val="00CC0354"/>
    <w:rsid w:val="00CC25BB"/>
    <w:rsid w:val="00CC2961"/>
    <w:rsid w:val="00CC7CFA"/>
    <w:rsid w:val="00CE2999"/>
    <w:rsid w:val="00CE3A62"/>
    <w:rsid w:val="00CE4745"/>
    <w:rsid w:val="00CF2185"/>
    <w:rsid w:val="00CF38FC"/>
    <w:rsid w:val="00CF618D"/>
    <w:rsid w:val="00D03D0E"/>
    <w:rsid w:val="00D06603"/>
    <w:rsid w:val="00D175BB"/>
    <w:rsid w:val="00D17B0F"/>
    <w:rsid w:val="00D20993"/>
    <w:rsid w:val="00D26AEF"/>
    <w:rsid w:val="00D277AE"/>
    <w:rsid w:val="00D40676"/>
    <w:rsid w:val="00D45EA2"/>
    <w:rsid w:val="00D47266"/>
    <w:rsid w:val="00D51AF5"/>
    <w:rsid w:val="00D52662"/>
    <w:rsid w:val="00D52BE8"/>
    <w:rsid w:val="00D55ADB"/>
    <w:rsid w:val="00D612C4"/>
    <w:rsid w:val="00D6377C"/>
    <w:rsid w:val="00D65173"/>
    <w:rsid w:val="00D663F8"/>
    <w:rsid w:val="00D67B84"/>
    <w:rsid w:val="00D745DA"/>
    <w:rsid w:val="00D80330"/>
    <w:rsid w:val="00D837E6"/>
    <w:rsid w:val="00D90C5F"/>
    <w:rsid w:val="00D9372B"/>
    <w:rsid w:val="00D939A0"/>
    <w:rsid w:val="00DA2074"/>
    <w:rsid w:val="00DA35C2"/>
    <w:rsid w:val="00DB2D8E"/>
    <w:rsid w:val="00DB7289"/>
    <w:rsid w:val="00DC3945"/>
    <w:rsid w:val="00DC462D"/>
    <w:rsid w:val="00DC510D"/>
    <w:rsid w:val="00DD107C"/>
    <w:rsid w:val="00DD22CC"/>
    <w:rsid w:val="00DD5377"/>
    <w:rsid w:val="00DE018C"/>
    <w:rsid w:val="00DE0613"/>
    <w:rsid w:val="00DE0B0A"/>
    <w:rsid w:val="00DE2FC8"/>
    <w:rsid w:val="00DE70F0"/>
    <w:rsid w:val="00DE713E"/>
    <w:rsid w:val="00DE79CE"/>
    <w:rsid w:val="00DF0AA5"/>
    <w:rsid w:val="00DF6FCF"/>
    <w:rsid w:val="00E008C5"/>
    <w:rsid w:val="00E03418"/>
    <w:rsid w:val="00E071B3"/>
    <w:rsid w:val="00E33DEB"/>
    <w:rsid w:val="00E4373E"/>
    <w:rsid w:val="00E44C41"/>
    <w:rsid w:val="00E50BCB"/>
    <w:rsid w:val="00E521A5"/>
    <w:rsid w:val="00E561C3"/>
    <w:rsid w:val="00E6269D"/>
    <w:rsid w:val="00E658E6"/>
    <w:rsid w:val="00E702BA"/>
    <w:rsid w:val="00E73CA0"/>
    <w:rsid w:val="00E77BE9"/>
    <w:rsid w:val="00E80997"/>
    <w:rsid w:val="00E83F34"/>
    <w:rsid w:val="00E845EA"/>
    <w:rsid w:val="00E87835"/>
    <w:rsid w:val="00E956F6"/>
    <w:rsid w:val="00EA1071"/>
    <w:rsid w:val="00EA2F26"/>
    <w:rsid w:val="00EA42FD"/>
    <w:rsid w:val="00EA5568"/>
    <w:rsid w:val="00EB02F1"/>
    <w:rsid w:val="00EB4E1B"/>
    <w:rsid w:val="00EC0479"/>
    <w:rsid w:val="00EC361B"/>
    <w:rsid w:val="00ED23A8"/>
    <w:rsid w:val="00ED388A"/>
    <w:rsid w:val="00ED3F93"/>
    <w:rsid w:val="00ED4540"/>
    <w:rsid w:val="00ED5BAF"/>
    <w:rsid w:val="00ED5BBF"/>
    <w:rsid w:val="00ED67DD"/>
    <w:rsid w:val="00ED70FE"/>
    <w:rsid w:val="00ED780C"/>
    <w:rsid w:val="00EE02B7"/>
    <w:rsid w:val="00EE7B64"/>
    <w:rsid w:val="00EF4F32"/>
    <w:rsid w:val="00EF64FA"/>
    <w:rsid w:val="00F034DF"/>
    <w:rsid w:val="00F065C8"/>
    <w:rsid w:val="00F1236A"/>
    <w:rsid w:val="00F143FD"/>
    <w:rsid w:val="00F17D1D"/>
    <w:rsid w:val="00F2197A"/>
    <w:rsid w:val="00F21A10"/>
    <w:rsid w:val="00F23C8C"/>
    <w:rsid w:val="00F241D0"/>
    <w:rsid w:val="00F30110"/>
    <w:rsid w:val="00F4035A"/>
    <w:rsid w:val="00F47E76"/>
    <w:rsid w:val="00F5253E"/>
    <w:rsid w:val="00F55096"/>
    <w:rsid w:val="00F603C5"/>
    <w:rsid w:val="00F66A24"/>
    <w:rsid w:val="00F71466"/>
    <w:rsid w:val="00F73E5F"/>
    <w:rsid w:val="00F75DA8"/>
    <w:rsid w:val="00F769F5"/>
    <w:rsid w:val="00F86A3A"/>
    <w:rsid w:val="00F87CFD"/>
    <w:rsid w:val="00F9194B"/>
    <w:rsid w:val="00F948C3"/>
    <w:rsid w:val="00F94EBD"/>
    <w:rsid w:val="00F97287"/>
    <w:rsid w:val="00FA0513"/>
    <w:rsid w:val="00FA349D"/>
    <w:rsid w:val="00FA77DF"/>
    <w:rsid w:val="00FB0E8B"/>
    <w:rsid w:val="00FB30B6"/>
    <w:rsid w:val="00FB7D41"/>
    <w:rsid w:val="00FC3235"/>
    <w:rsid w:val="00FC3C8C"/>
    <w:rsid w:val="00FC597A"/>
    <w:rsid w:val="00FC6C98"/>
    <w:rsid w:val="00FC7D30"/>
    <w:rsid w:val="00FC7FA2"/>
    <w:rsid w:val="00FD0C32"/>
    <w:rsid w:val="00FE27B4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."/>
  <w:listSeparator w:val=","/>
  <w14:docId w14:val="5CF22DBB"/>
  <w15:docId w15:val="{6F356184-9FE4-4EAB-829E-F3F9992D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40" w:unhideWhenUsed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rsid w:val="00ED23A8"/>
    <w:rPr>
      <w:noProof/>
      <w:kern w:val="12"/>
      <w:lang w:val="en-US"/>
    </w:rPr>
  </w:style>
  <w:style w:type="paragraph" w:styleId="1">
    <w:name w:val="heading 1"/>
    <w:aliases w:val="_Heading 1"/>
    <w:basedOn w:val="ABB-x-Heading"/>
    <w:next w:val="Body"/>
    <w:link w:val="10"/>
    <w:uiPriority w:val="2"/>
    <w:qFormat/>
    <w:rsid w:val="003D1F27"/>
    <w:pPr>
      <w:spacing w:before="480" w:line="240" w:lineRule="auto"/>
      <w:outlineLvl w:val="0"/>
    </w:pPr>
    <w:rPr>
      <w:rFonts w:eastAsiaTheme="majorEastAsia" w:cstheme="majorBidi"/>
      <w:bCs/>
      <w:sz w:val="40"/>
      <w:szCs w:val="28"/>
    </w:rPr>
  </w:style>
  <w:style w:type="paragraph" w:styleId="2">
    <w:name w:val="heading 2"/>
    <w:aliases w:val="_Heading 2"/>
    <w:basedOn w:val="ABB-x-Heading"/>
    <w:next w:val="Body"/>
    <w:link w:val="20"/>
    <w:uiPriority w:val="2"/>
    <w:qFormat/>
    <w:rsid w:val="003D1F27"/>
    <w:pPr>
      <w:spacing w:before="380" w:line="240" w:lineRule="auto"/>
      <w:outlineLvl w:val="1"/>
    </w:pPr>
    <w:rPr>
      <w:sz w:val="32"/>
      <w:szCs w:val="26"/>
    </w:rPr>
  </w:style>
  <w:style w:type="paragraph" w:styleId="3">
    <w:name w:val="heading 3"/>
    <w:aliases w:val="_Heading 3"/>
    <w:basedOn w:val="ABB-x-Heading"/>
    <w:next w:val="Body"/>
    <w:link w:val="30"/>
    <w:uiPriority w:val="2"/>
    <w:qFormat/>
    <w:rsid w:val="003D1F27"/>
    <w:pPr>
      <w:spacing w:before="290" w:line="240" w:lineRule="auto"/>
      <w:outlineLvl w:val="2"/>
    </w:pPr>
    <w:rPr>
      <w:sz w:val="24"/>
    </w:rPr>
  </w:style>
  <w:style w:type="paragraph" w:styleId="4">
    <w:name w:val="heading 4"/>
    <w:aliases w:val="_Heading 4"/>
    <w:basedOn w:val="ABB-x-Heading"/>
    <w:next w:val="Body"/>
    <w:link w:val="40"/>
    <w:uiPriority w:val="2"/>
    <w:rsid w:val="00011AB4"/>
    <w:pPr>
      <w:outlineLvl w:val="3"/>
    </w:pPr>
    <w:rPr>
      <w:rFonts w:eastAsiaTheme="majorEastAsia" w:cstheme="majorBidi"/>
      <w:bCs/>
      <w:iCs/>
    </w:rPr>
  </w:style>
  <w:style w:type="paragraph" w:styleId="5">
    <w:name w:val="heading 5"/>
    <w:aliases w:val="_Heading 5"/>
    <w:basedOn w:val="ABB-x-Heading"/>
    <w:next w:val="Body"/>
    <w:link w:val="50"/>
    <w:uiPriority w:val="2"/>
    <w:rsid w:val="00E521A5"/>
    <w:pPr>
      <w:spacing w:before="200"/>
      <w:outlineLvl w:val="4"/>
    </w:pPr>
    <w:rPr>
      <w:rFonts w:eastAsiaTheme="majorEastAsia" w:cstheme="majorBidi"/>
    </w:rPr>
  </w:style>
  <w:style w:type="paragraph" w:styleId="6">
    <w:name w:val="heading 6"/>
    <w:basedOn w:val="ABB-x-Heading"/>
    <w:next w:val="Body"/>
    <w:link w:val="60"/>
    <w:uiPriority w:val="40"/>
    <w:semiHidden/>
    <w:rsid w:val="00C056C8"/>
    <w:pPr>
      <w:spacing w:before="200"/>
      <w:outlineLvl w:val="5"/>
    </w:pPr>
    <w:rPr>
      <w:rFonts w:eastAsiaTheme="majorEastAsia" w:cstheme="majorBidi"/>
      <w:iCs/>
    </w:rPr>
  </w:style>
  <w:style w:type="paragraph" w:styleId="7">
    <w:name w:val="heading 7"/>
    <w:basedOn w:val="ABB-x-Heading"/>
    <w:next w:val="Body"/>
    <w:link w:val="70"/>
    <w:uiPriority w:val="40"/>
    <w:semiHidden/>
    <w:rsid w:val="00C056C8"/>
    <w:pPr>
      <w:spacing w:before="200"/>
      <w:outlineLvl w:val="6"/>
    </w:pPr>
    <w:rPr>
      <w:rFonts w:eastAsiaTheme="majorEastAsia" w:cstheme="majorBidi"/>
      <w:iCs/>
    </w:rPr>
  </w:style>
  <w:style w:type="paragraph" w:styleId="8">
    <w:name w:val="heading 8"/>
    <w:basedOn w:val="ABB-x-Heading"/>
    <w:next w:val="Body"/>
    <w:link w:val="80"/>
    <w:uiPriority w:val="40"/>
    <w:semiHidden/>
    <w:rsid w:val="00C056C8"/>
    <w:pPr>
      <w:spacing w:before="200"/>
      <w:outlineLvl w:val="7"/>
    </w:pPr>
    <w:rPr>
      <w:rFonts w:eastAsiaTheme="majorEastAsia" w:cstheme="majorBidi"/>
    </w:rPr>
  </w:style>
  <w:style w:type="paragraph" w:styleId="9">
    <w:name w:val="heading 9"/>
    <w:basedOn w:val="ABB-x-Heading"/>
    <w:next w:val="Body"/>
    <w:link w:val="90"/>
    <w:uiPriority w:val="40"/>
    <w:semiHidden/>
    <w:rsid w:val="002E7AE9"/>
    <w:pPr>
      <w:spacing w:before="200"/>
      <w:outlineLvl w:val="8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semiHidden/>
    <w:rsid w:val="002C564B"/>
    <w:pPr>
      <w:ind w:left="284"/>
      <w:contextualSpacing/>
    </w:pPr>
  </w:style>
  <w:style w:type="paragraph" w:styleId="a4">
    <w:name w:val="List Number"/>
    <w:basedOn w:val="a"/>
    <w:uiPriority w:val="29"/>
    <w:semiHidden/>
    <w:rsid w:val="00827A1B"/>
    <w:pPr>
      <w:contextualSpacing/>
    </w:pPr>
  </w:style>
  <w:style w:type="paragraph" w:styleId="21">
    <w:name w:val="List Number 2"/>
    <w:basedOn w:val="a4"/>
    <w:uiPriority w:val="99"/>
    <w:semiHidden/>
    <w:rsid w:val="00D90C5F"/>
  </w:style>
  <w:style w:type="numbering" w:customStyle="1" w:styleId="ABBBulletList">
    <w:name w:val="ABB Bullet List"/>
    <w:uiPriority w:val="99"/>
    <w:rsid w:val="004F0DCD"/>
    <w:pPr>
      <w:numPr>
        <w:numId w:val="1"/>
      </w:numPr>
    </w:pPr>
  </w:style>
  <w:style w:type="numbering" w:customStyle="1" w:styleId="ABBNumberedList">
    <w:name w:val="ABB Numbered List"/>
    <w:uiPriority w:val="99"/>
    <w:rsid w:val="00827A1B"/>
    <w:pPr>
      <w:numPr>
        <w:numId w:val="2"/>
      </w:numPr>
    </w:pPr>
  </w:style>
  <w:style w:type="character" w:styleId="a5">
    <w:name w:val="Emphasis"/>
    <w:basedOn w:val="a0"/>
    <w:uiPriority w:val="99"/>
    <w:semiHidden/>
    <w:rsid w:val="007B7FEE"/>
    <w:rPr>
      <w:i/>
      <w:iCs/>
      <w:lang w:val="en-US"/>
    </w:rPr>
  </w:style>
  <w:style w:type="character" w:styleId="a6">
    <w:name w:val="Subtle Emphasis"/>
    <w:basedOn w:val="a0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a7">
    <w:name w:val="Intense Emphasis"/>
    <w:basedOn w:val="a0"/>
    <w:uiPriority w:val="99"/>
    <w:semiHidden/>
    <w:rsid w:val="002A033B"/>
    <w:rPr>
      <w:b/>
      <w:bCs/>
      <w:iCs/>
      <w:color w:val="auto"/>
      <w:lang w:val="en-US"/>
    </w:rPr>
  </w:style>
  <w:style w:type="character" w:styleId="a8">
    <w:name w:val="Strong"/>
    <w:basedOn w:val="a0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a9">
    <w:name w:val="Title"/>
    <w:aliases w:val="_T2 Title"/>
    <w:basedOn w:val="ABB-x-Heading"/>
    <w:next w:val="aa"/>
    <w:link w:val="ab"/>
    <w:uiPriority w:val="10"/>
    <w:qFormat/>
    <w:rsid w:val="00F66A24"/>
    <w:pPr>
      <w:spacing w:before="0" w:after="400" w:line="720" w:lineRule="exact"/>
    </w:pPr>
    <w:rPr>
      <w:rFonts w:ascii="ABBvoice Display SemiBold" w:eastAsiaTheme="majorEastAsia" w:hAnsi="ABBvoice Display SemiBold" w:cstheme="majorBidi"/>
      <w:b w:val="0"/>
      <w:caps/>
      <w:sz w:val="60"/>
      <w:szCs w:val="52"/>
    </w:rPr>
  </w:style>
  <w:style w:type="character" w:customStyle="1" w:styleId="ab">
    <w:name w:val="标题 字符"/>
    <w:aliases w:val="_T2 Title 字符"/>
    <w:basedOn w:val="a0"/>
    <w:link w:val="a9"/>
    <w:uiPriority w:val="10"/>
    <w:rsid w:val="00F66A24"/>
    <w:rPr>
      <w:rFonts w:ascii="ABBvoice Display SemiBold" w:eastAsiaTheme="majorEastAsia" w:hAnsi="ABBvoice Display SemiBold" w:cstheme="majorBidi"/>
      <w:caps/>
      <w:kern w:val="12"/>
      <w:sz w:val="60"/>
      <w:szCs w:val="52"/>
      <w:lang w:val="en-US"/>
    </w:rPr>
  </w:style>
  <w:style w:type="paragraph" w:styleId="ac">
    <w:name w:val="caption"/>
    <w:aliases w:val="_Fig Caption"/>
    <w:basedOn w:val="Body"/>
    <w:next w:val="Body"/>
    <w:uiPriority w:val="7"/>
    <w:qFormat/>
    <w:rsid w:val="00C61B45"/>
    <w:pPr>
      <w:keepLines/>
      <w:spacing w:before="130" w:after="260"/>
    </w:pPr>
    <w:rPr>
      <w:bCs/>
      <w:szCs w:val="18"/>
    </w:rPr>
  </w:style>
  <w:style w:type="character" w:styleId="ad">
    <w:name w:val="FollowedHyperlink"/>
    <w:basedOn w:val="ae"/>
    <w:uiPriority w:val="99"/>
    <w:semiHidden/>
    <w:rsid w:val="00F87CFD"/>
    <w:rPr>
      <w:color w:val="6E6E6E" w:themeColor="followedHyperlink"/>
      <w:u w:val="none"/>
      <w:lang w:val="en-US"/>
    </w:rPr>
  </w:style>
  <w:style w:type="paragraph" w:customStyle="1" w:styleId="zzNoPreprint">
    <w:name w:val="zz_NoPreprint"/>
    <w:basedOn w:val="ABB-x-HeaderFooter"/>
    <w:uiPriority w:val="99"/>
    <w:semiHidden/>
    <w:rsid w:val="004F6000"/>
    <w:rPr>
      <w:color w:val="BFBFBF" w:themeColor="background1" w:themeShade="BF"/>
    </w:rPr>
  </w:style>
  <w:style w:type="character" w:styleId="ae">
    <w:name w:val="Hyperlink"/>
    <w:basedOn w:val="a0"/>
    <w:uiPriority w:val="99"/>
    <w:rsid w:val="00F87CFD"/>
    <w:rPr>
      <w:color w:val="FF000F" w:themeColor="hyperlink"/>
      <w:u w:val="none"/>
      <w:lang w:val="en-US"/>
    </w:rPr>
  </w:style>
  <w:style w:type="character" w:customStyle="1" w:styleId="10">
    <w:name w:val="标题 1 字符"/>
    <w:aliases w:val="_Heading 1 字符"/>
    <w:basedOn w:val="a0"/>
    <w:link w:val="1"/>
    <w:uiPriority w:val="2"/>
    <w:rsid w:val="003D1F27"/>
    <w:rPr>
      <w:rFonts w:asciiTheme="majorHAnsi" w:eastAsiaTheme="majorEastAsia" w:hAnsiTheme="majorHAnsi" w:cstheme="majorBidi"/>
      <w:b/>
      <w:bCs/>
      <w:kern w:val="12"/>
      <w:sz w:val="40"/>
      <w:szCs w:val="28"/>
      <w:lang w:val="en-US"/>
    </w:rPr>
  </w:style>
  <w:style w:type="character" w:customStyle="1" w:styleId="20">
    <w:name w:val="标题 2 字符"/>
    <w:aliases w:val="_Heading 2 字符"/>
    <w:basedOn w:val="a0"/>
    <w:link w:val="2"/>
    <w:uiPriority w:val="2"/>
    <w:rsid w:val="003D1F27"/>
    <w:rPr>
      <w:rFonts w:asciiTheme="majorHAnsi" w:hAnsiTheme="majorHAnsi"/>
      <w:b/>
      <w:kern w:val="12"/>
      <w:sz w:val="32"/>
      <w:szCs w:val="26"/>
      <w:lang w:val="en-US"/>
    </w:rPr>
  </w:style>
  <w:style w:type="character" w:customStyle="1" w:styleId="30">
    <w:name w:val="标题 3 字符"/>
    <w:aliases w:val="_Heading 3 字符"/>
    <w:basedOn w:val="a0"/>
    <w:link w:val="3"/>
    <w:uiPriority w:val="2"/>
    <w:rsid w:val="003D1F27"/>
    <w:rPr>
      <w:rFonts w:asciiTheme="majorHAnsi" w:hAnsiTheme="majorHAnsi"/>
      <w:b/>
      <w:kern w:val="12"/>
      <w:sz w:val="24"/>
      <w:lang w:val="en-US"/>
    </w:rPr>
  </w:style>
  <w:style w:type="paragraph" w:styleId="aa">
    <w:name w:val="Subtitle"/>
    <w:aliases w:val="_T3 Subtitle"/>
    <w:basedOn w:val="a9"/>
    <w:next w:val="T4Spacer"/>
    <w:link w:val="af"/>
    <w:uiPriority w:val="10"/>
    <w:qFormat/>
    <w:rsid w:val="00F66A24"/>
    <w:pPr>
      <w:numPr>
        <w:ilvl w:val="1"/>
      </w:numPr>
      <w:spacing w:after="0" w:line="240" w:lineRule="auto"/>
    </w:pPr>
    <w:rPr>
      <w:rFonts w:ascii="ABBvoice Light" w:hAnsi="ABBvoice Light"/>
      <w:iCs/>
      <w:caps w:val="0"/>
      <w:sz w:val="40"/>
      <w:szCs w:val="24"/>
    </w:rPr>
  </w:style>
  <w:style w:type="character" w:customStyle="1" w:styleId="af">
    <w:name w:val="副标题 字符"/>
    <w:aliases w:val="_T3 Subtitle 字符"/>
    <w:basedOn w:val="a0"/>
    <w:link w:val="aa"/>
    <w:uiPriority w:val="10"/>
    <w:rsid w:val="00F66A24"/>
    <w:rPr>
      <w:rFonts w:ascii="ABBvoice Light" w:eastAsiaTheme="majorEastAsia" w:hAnsi="ABBvoice Light" w:cstheme="majorBidi"/>
      <w:iCs/>
      <w:kern w:val="12"/>
      <w:sz w:val="40"/>
      <w:szCs w:val="24"/>
      <w:lang w:val="en-US"/>
    </w:rPr>
  </w:style>
  <w:style w:type="paragraph" w:styleId="af0">
    <w:name w:val="Closing"/>
    <w:basedOn w:val="a"/>
    <w:next w:val="af1"/>
    <w:link w:val="af2"/>
    <w:uiPriority w:val="99"/>
    <w:semiHidden/>
    <w:rsid w:val="002C564B"/>
  </w:style>
  <w:style w:type="character" w:customStyle="1" w:styleId="af2">
    <w:name w:val="结束语 字符"/>
    <w:basedOn w:val="a0"/>
    <w:link w:val="af0"/>
    <w:uiPriority w:val="99"/>
    <w:semiHidden/>
    <w:rsid w:val="007F3F17"/>
    <w:rPr>
      <w:kern w:val="12"/>
      <w:lang w:val="en-US"/>
      <w14:numSpacing w14:val="tabular"/>
    </w:rPr>
  </w:style>
  <w:style w:type="paragraph" w:styleId="af3">
    <w:name w:val="envelope return"/>
    <w:basedOn w:val="a"/>
    <w:next w:val="af4"/>
    <w:uiPriority w:val="99"/>
    <w:semiHidden/>
    <w:rsid w:val="004F3B84"/>
    <w:pPr>
      <w:framePr w:w="4536" w:wrap="notBeside" w:vAnchor="page" w:hAnchor="margin" w:y="2836" w:anchorLock="1"/>
    </w:pPr>
    <w:rPr>
      <w:rFonts w:eastAsiaTheme="majorEastAsia" w:cstheme="majorBidi"/>
      <w:sz w:val="16"/>
    </w:rPr>
  </w:style>
  <w:style w:type="paragraph" w:styleId="af4">
    <w:name w:val="envelope address"/>
    <w:basedOn w:val="a"/>
    <w:uiPriority w:val="99"/>
    <w:semiHidden/>
    <w:rsid w:val="00851D6F"/>
    <w:pPr>
      <w:framePr w:w="4536" w:h="1985" w:hRule="exact" w:wrap="notBeside" w:hAnchor="margin" w:yAlign="top" w:anchorLock="1"/>
    </w:pPr>
    <w:rPr>
      <w:rFonts w:eastAsiaTheme="majorEastAsia" w:cstheme="majorBidi"/>
      <w:szCs w:val="24"/>
    </w:rPr>
  </w:style>
  <w:style w:type="paragraph" w:styleId="af1">
    <w:name w:val="Signature"/>
    <w:basedOn w:val="a"/>
    <w:next w:val="a"/>
    <w:link w:val="af5"/>
    <w:uiPriority w:val="99"/>
    <w:semiHidden/>
    <w:rsid w:val="001716A3"/>
  </w:style>
  <w:style w:type="character" w:customStyle="1" w:styleId="af5">
    <w:name w:val="签名 字符"/>
    <w:basedOn w:val="a0"/>
    <w:link w:val="af1"/>
    <w:uiPriority w:val="99"/>
    <w:semiHidden/>
    <w:rsid w:val="007475B1"/>
    <w:rPr>
      <w:kern w:val="12"/>
      <w:lang w:val="en-US"/>
      <w14:numSpacing w14:val="tabular"/>
    </w:rPr>
  </w:style>
  <w:style w:type="paragraph" w:styleId="af6">
    <w:name w:val="header"/>
    <w:basedOn w:val="ABB-x-HeaderFooter"/>
    <w:link w:val="af7"/>
    <w:uiPriority w:val="48"/>
    <w:semiHidden/>
    <w:rsid w:val="00BB455D"/>
  </w:style>
  <w:style w:type="character" w:customStyle="1" w:styleId="af7">
    <w:name w:val="页眉 字符"/>
    <w:basedOn w:val="a0"/>
    <w:link w:val="af6"/>
    <w:uiPriority w:val="48"/>
    <w:semiHidden/>
    <w:rsid w:val="00BB455D"/>
    <w:rPr>
      <w:caps/>
      <w:spacing w:val="16"/>
      <w:kern w:val="12"/>
      <w:sz w:val="16"/>
      <w:lang w:val="en-US"/>
    </w:rPr>
  </w:style>
  <w:style w:type="paragraph" w:styleId="af8">
    <w:name w:val="footer"/>
    <w:basedOn w:val="ABB-x-HeaderFooter"/>
    <w:link w:val="af9"/>
    <w:uiPriority w:val="48"/>
    <w:semiHidden/>
    <w:rsid w:val="00BB455D"/>
    <w:pPr>
      <w:spacing w:line="240" w:lineRule="auto"/>
    </w:pPr>
    <w:rPr>
      <w:caps w:val="0"/>
      <w:spacing w:val="0"/>
    </w:rPr>
  </w:style>
  <w:style w:type="character" w:customStyle="1" w:styleId="af9">
    <w:name w:val="页脚 字符"/>
    <w:basedOn w:val="a0"/>
    <w:link w:val="af8"/>
    <w:uiPriority w:val="48"/>
    <w:semiHidden/>
    <w:rsid w:val="00BB455D"/>
    <w:rPr>
      <w:kern w:val="12"/>
      <w:sz w:val="16"/>
      <w:lang w:val="en-US"/>
    </w:rPr>
  </w:style>
  <w:style w:type="paragraph" w:customStyle="1" w:styleId="Informationsblock">
    <w:name w:val="Informationsblock"/>
    <w:basedOn w:val="ABB-x-HeaderFooter"/>
    <w:uiPriority w:val="99"/>
    <w:semiHidden/>
    <w:rsid w:val="00851D6F"/>
    <w:pPr>
      <w:framePr w:w="2552" w:wrap="around" w:hAnchor="page" w:x="9073" w:yAlign="top" w:anchorLock="1"/>
    </w:pPr>
  </w:style>
  <w:style w:type="paragraph" w:customStyle="1" w:styleId="Image">
    <w:name w:val="_Image"/>
    <w:basedOn w:val="ABB-x-Normal"/>
    <w:next w:val="ac"/>
    <w:uiPriority w:val="8"/>
    <w:rsid w:val="00A3518E"/>
    <w:pPr>
      <w:keepNext/>
      <w:keepLines/>
      <w:spacing w:before="65" w:after="65"/>
    </w:pPr>
  </w:style>
  <w:style w:type="paragraph" w:customStyle="1" w:styleId="Betreff">
    <w:name w:val="Betreff"/>
    <w:basedOn w:val="a"/>
    <w:next w:val="a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afa">
    <w:name w:val="Date"/>
    <w:basedOn w:val="a"/>
    <w:next w:val="Betreff"/>
    <w:link w:val="afb"/>
    <w:uiPriority w:val="99"/>
    <w:semiHidden/>
    <w:rsid w:val="00DB2D8E"/>
  </w:style>
  <w:style w:type="character" w:customStyle="1" w:styleId="afb">
    <w:name w:val="日期 字符"/>
    <w:basedOn w:val="a0"/>
    <w:link w:val="afa"/>
    <w:uiPriority w:val="99"/>
    <w:semiHidden/>
    <w:rsid w:val="007F3F17"/>
    <w:rPr>
      <w:kern w:val="12"/>
      <w:lang w:val="en-US"/>
      <w14:numSpacing w14:val="tabular"/>
    </w:rPr>
  </w:style>
  <w:style w:type="paragraph" w:customStyle="1" w:styleId="ABB-x-Heading">
    <w:name w:val="ABB-x-Heading"/>
    <w:basedOn w:val="ABB-x-Normal"/>
    <w:uiPriority w:val="99"/>
    <w:semiHidden/>
    <w:rsid w:val="00EE7B64"/>
    <w:pPr>
      <w:keepNext/>
      <w:keepLines/>
      <w:suppressAutoHyphens/>
      <w:spacing w:before="260" w:after="130"/>
      <w:contextualSpacing/>
    </w:pPr>
    <w:rPr>
      <w:rFonts w:asciiTheme="majorHAnsi" w:hAnsiTheme="majorHAnsi"/>
      <w:b/>
    </w:rPr>
  </w:style>
  <w:style w:type="paragraph" w:customStyle="1" w:styleId="ABB-x-HeaderFooter">
    <w:name w:val="ABB-x-HeaderFooter"/>
    <w:basedOn w:val="ABB-x-NormalLight"/>
    <w:uiPriority w:val="99"/>
    <w:semiHidden/>
    <w:rsid w:val="00ED23A8"/>
    <w:pPr>
      <w:suppressAutoHyphens/>
      <w:spacing w:line="220" w:lineRule="atLeast"/>
    </w:pPr>
    <w:rPr>
      <w:caps/>
      <w:spacing w:val="16"/>
      <w:sz w:val="16"/>
    </w:rPr>
  </w:style>
  <w:style w:type="paragraph" w:customStyle="1" w:styleId="Geschftsangaben">
    <w:name w:val="Geschäftsangaben"/>
    <w:basedOn w:val="ABB-x-HeaderFooter"/>
    <w:uiPriority w:val="99"/>
    <w:semiHidden/>
    <w:rsid w:val="00A200E2"/>
    <w:pPr>
      <w:framePr w:w="2552" w:wrap="around" w:hAnchor="page" w:x="9073" w:y="2881" w:anchorLock="1"/>
    </w:pPr>
  </w:style>
  <w:style w:type="paragraph" w:styleId="afc">
    <w:name w:val="List Bullet"/>
    <w:basedOn w:val="a"/>
    <w:uiPriority w:val="29"/>
    <w:semiHidden/>
    <w:qFormat/>
    <w:rsid w:val="004F0DCD"/>
    <w:pPr>
      <w:contextualSpacing/>
    </w:pPr>
  </w:style>
  <w:style w:type="paragraph" w:customStyle="1" w:styleId="Autor">
    <w:name w:val="Autor"/>
    <w:basedOn w:val="a"/>
    <w:uiPriority w:val="99"/>
    <w:semiHidden/>
    <w:rsid w:val="006B1924"/>
  </w:style>
  <w:style w:type="character" w:styleId="HTML">
    <w:name w:val="HTML Code"/>
    <w:aliases w:val="Code"/>
    <w:basedOn w:val="a0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paragraph" w:customStyle="1" w:styleId="TableCaption">
    <w:name w:val="_Table Caption"/>
    <w:basedOn w:val="ABB-x-Heading"/>
    <w:next w:val="Nospacing"/>
    <w:uiPriority w:val="29"/>
    <w:rsid w:val="001E3056"/>
    <w:pPr>
      <w:spacing w:after="100"/>
    </w:pPr>
    <w:rPr>
      <w:b w:val="0"/>
    </w:rPr>
  </w:style>
  <w:style w:type="character" w:customStyle="1" w:styleId="40">
    <w:name w:val="标题 4 字符"/>
    <w:aliases w:val="_Heading 4 字符"/>
    <w:basedOn w:val="a0"/>
    <w:link w:val="4"/>
    <w:uiPriority w:val="2"/>
    <w:rsid w:val="00011AB4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afd">
    <w:name w:val="Block Text"/>
    <w:basedOn w:val="a"/>
    <w:uiPriority w:val="99"/>
    <w:semiHidden/>
    <w:rsid w:val="00773247"/>
    <w:pPr>
      <w:ind w:left="284" w:right="284"/>
    </w:pPr>
    <w:rPr>
      <w:i/>
      <w:iCs/>
    </w:rPr>
  </w:style>
  <w:style w:type="paragraph" w:styleId="afe">
    <w:name w:val="Balloon Text"/>
    <w:basedOn w:val="a"/>
    <w:link w:val="aff"/>
    <w:uiPriority w:val="99"/>
    <w:semiHidden/>
    <w:rsid w:val="00350B62"/>
    <w:rPr>
      <w:rFonts w:ascii="Tahoma" w:hAnsi="Tahoma" w:cs="Tahoma"/>
      <w:sz w:val="16"/>
      <w:szCs w:val="16"/>
    </w:rPr>
  </w:style>
  <w:style w:type="character" w:customStyle="1" w:styleId="aff">
    <w:name w:val="批注框文本 字符"/>
    <w:basedOn w:val="a0"/>
    <w:link w:val="afe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TOC">
    <w:name w:val="TOC Heading"/>
    <w:basedOn w:val="ABB-x-Heading"/>
    <w:next w:val="Body"/>
    <w:uiPriority w:val="39"/>
    <w:qFormat/>
    <w:rsid w:val="00CB4EE6"/>
    <w:pPr>
      <w:spacing w:before="540" w:line="240" w:lineRule="auto"/>
    </w:pPr>
    <w:rPr>
      <w:sz w:val="40"/>
    </w:rPr>
  </w:style>
  <w:style w:type="paragraph" w:styleId="TOC1">
    <w:name w:val="toc 1"/>
    <w:basedOn w:val="ABB-x-Normal"/>
    <w:uiPriority w:val="39"/>
    <w:rsid w:val="0067130F"/>
    <w:pPr>
      <w:spacing w:before="130"/>
      <w:ind w:right="1134"/>
    </w:pPr>
    <w:rPr>
      <w:b/>
    </w:rPr>
  </w:style>
  <w:style w:type="paragraph" w:styleId="TOC2">
    <w:name w:val="toc 2"/>
    <w:basedOn w:val="TOC1"/>
    <w:uiPriority w:val="39"/>
    <w:rsid w:val="0067130F"/>
    <w:pPr>
      <w:spacing w:before="0"/>
      <w:ind w:left="284"/>
    </w:pPr>
    <w:rPr>
      <w:b w:val="0"/>
    </w:rPr>
  </w:style>
  <w:style w:type="paragraph" w:styleId="TOC3">
    <w:name w:val="toc 3"/>
    <w:basedOn w:val="TOC2"/>
    <w:uiPriority w:val="39"/>
    <w:rsid w:val="003800D5"/>
    <w:pPr>
      <w:ind w:left="567"/>
    </w:pPr>
  </w:style>
  <w:style w:type="paragraph" w:styleId="TOC4">
    <w:name w:val="toc 4"/>
    <w:basedOn w:val="TOC3"/>
    <w:next w:val="a"/>
    <w:uiPriority w:val="44"/>
    <w:semiHidden/>
    <w:rsid w:val="002E7AE9"/>
    <w:pPr>
      <w:ind w:left="600"/>
    </w:pPr>
  </w:style>
  <w:style w:type="paragraph" w:styleId="TOC5">
    <w:name w:val="toc 5"/>
    <w:basedOn w:val="TOC4"/>
    <w:next w:val="a"/>
    <w:uiPriority w:val="44"/>
    <w:semiHidden/>
    <w:rsid w:val="002E7AE9"/>
    <w:pPr>
      <w:ind w:left="800"/>
    </w:pPr>
  </w:style>
  <w:style w:type="paragraph" w:styleId="TOC6">
    <w:name w:val="toc 6"/>
    <w:basedOn w:val="TOC5"/>
    <w:next w:val="a"/>
    <w:uiPriority w:val="44"/>
    <w:semiHidden/>
    <w:rsid w:val="002E7AE9"/>
    <w:pPr>
      <w:ind w:left="1000"/>
    </w:pPr>
  </w:style>
  <w:style w:type="paragraph" w:styleId="TOC7">
    <w:name w:val="toc 7"/>
    <w:basedOn w:val="TOC6"/>
    <w:next w:val="a"/>
    <w:uiPriority w:val="44"/>
    <w:semiHidden/>
    <w:rsid w:val="002E7AE9"/>
    <w:pPr>
      <w:ind w:left="1200"/>
    </w:pPr>
  </w:style>
  <w:style w:type="paragraph" w:styleId="TOC8">
    <w:name w:val="toc 8"/>
    <w:basedOn w:val="TOC7"/>
    <w:next w:val="a"/>
    <w:uiPriority w:val="44"/>
    <w:semiHidden/>
    <w:rsid w:val="002E7AE9"/>
    <w:pPr>
      <w:ind w:left="1400"/>
    </w:pPr>
  </w:style>
  <w:style w:type="paragraph" w:styleId="TOC9">
    <w:name w:val="toc 9"/>
    <w:basedOn w:val="TOC8"/>
    <w:next w:val="a"/>
    <w:uiPriority w:val="44"/>
    <w:semiHidden/>
    <w:rsid w:val="002E7AE9"/>
    <w:pPr>
      <w:ind w:left="1600"/>
    </w:pPr>
  </w:style>
  <w:style w:type="character" w:customStyle="1" w:styleId="50">
    <w:name w:val="标题 5 字符"/>
    <w:aliases w:val="_Heading 5 字符"/>
    <w:basedOn w:val="a0"/>
    <w:link w:val="5"/>
    <w:uiPriority w:val="2"/>
    <w:rsid w:val="00E521A5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60">
    <w:name w:val="标题 6 字符"/>
    <w:basedOn w:val="a0"/>
    <w:link w:val="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70">
    <w:name w:val="标题 7 字符"/>
    <w:basedOn w:val="a0"/>
    <w:link w:val="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80">
    <w:name w:val="标题 8 字符"/>
    <w:basedOn w:val="a0"/>
    <w:link w:val="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90">
    <w:name w:val="标题 9 字符"/>
    <w:basedOn w:val="a0"/>
    <w:link w:val="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styleId="aff0">
    <w:name w:val="No Spacing"/>
    <w:basedOn w:val="a"/>
    <w:uiPriority w:val="99"/>
    <w:rsid w:val="00D277AE"/>
  </w:style>
  <w:style w:type="paragraph" w:customStyle="1" w:styleId="zzLetterheadSpacer">
    <w:name w:val="zz_LetterheadSpacer"/>
    <w:basedOn w:val="ABB-x-HeaderFooter"/>
    <w:uiPriority w:val="99"/>
    <w:semiHidden/>
    <w:rsid w:val="00A200E2"/>
    <w:pPr>
      <w:framePr w:w="7088" w:h="2880" w:hRule="exact" w:wrap="notBeside" w:hAnchor="margin" w:yAlign="top" w:anchorLock="1"/>
    </w:pPr>
  </w:style>
  <w:style w:type="paragraph" w:styleId="aff1">
    <w:name w:val="table of figures"/>
    <w:basedOn w:val="ABB-x-Normal"/>
    <w:uiPriority w:val="99"/>
    <w:semiHidden/>
    <w:rsid w:val="007458B0"/>
  </w:style>
  <w:style w:type="paragraph" w:customStyle="1" w:styleId="Bullet1">
    <w:name w:val="_Bullet 1"/>
    <w:basedOn w:val="Body"/>
    <w:uiPriority w:val="5"/>
    <w:qFormat/>
    <w:rsid w:val="004F0DCD"/>
    <w:pPr>
      <w:numPr>
        <w:numId w:val="34"/>
      </w:numPr>
    </w:pPr>
  </w:style>
  <w:style w:type="paragraph" w:styleId="aff2">
    <w:name w:val="footnote text"/>
    <w:basedOn w:val="ABB-x-Normal"/>
    <w:link w:val="aff3"/>
    <w:uiPriority w:val="99"/>
    <w:semiHidden/>
    <w:rsid w:val="00E561C3"/>
    <w:pPr>
      <w:suppressAutoHyphens/>
      <w:spacing w:before="110" w:line="220" w:lineRule="atLeast"/>
    </w:pPr>
    <w:rPr>
      <w:sz w:val="16"/>
    </w:rPr>
  </w:style>
  <w:style w:type="character" w:customStyle="1" w:styleId="aff3">
    <w:name w:val="脚注文本 字符"/>
    <w:basedOn w:val="a0"/>
    <w:link w:val="aff2"/>
    <w:uiPriority w:val="99"/>
    <w:semiHidden/>
    <w:rsid w:val="00AD5190"/>
    <w:rPr>
      <w:kern w:val="12"/>
      <w:sz w:val="16"/>
      <w:lang w:val="en-US"/>
    </w:rPr>
  </w:style>
  <w:style w:type="character" w:styleId="aff4">
    <w:name w:val="footnote reference"/>
    <w:basedOn w:val="a0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ABB-x-Normal"/>
    <w:uiPriority w:val="99"/>
    <w:semiHidden/>
    <w:rsid w:val="00FB30B6"/>
    <w:pPr>
      <w:pBdr>
        <w:bottom w:val="single" w:sz="6" w:space="1" w:color="auto"/>
      </w:pBdr>
      <w:suppressAutoHyphens/>
      <w:spacing w:before="390"/>
      <w:ind w:left="28" w:right="8193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ABB-x-Normal"/>
    <w:uiPriority w:val="99"/>
    <w:semiHidden/>
    <w:rsid w:val="00660EBD"/>
    <w:pPr>
      <w:suppressAutoHyphens/>
    </w:pPr>
    <w:rPr>
      <w:sz w:val="16"/>
    </w:rPr>
  </w:style>
  <w:style w:type="paragraph" w:styleId="aff5">
    <w:name w:val="endnote text"/>
    <w:basedOn w:val="ABB-x-Normal"/>
    <w:link w:val="aff6"/>
    <w:uiPriority w:val="99"/>
    <w:semiHidden/>
    <w:rsid w:val="00660EBD"/>
    <w:pPr>
      <w:suppressAutoHyphens/>
      <w:spacing w:before="100"/>
    </w:pPr>
    <w:rPr>
      <w:sz w:val="16"/>
    </w:rPr>
  </w:style>
  <w:style w:type="character" w:customStyle="1" w:styleId="aff6">
    <w:name w:val="尾注文本 字符"/>
    <w:basedOn w:val="a0"/>
    <w:link w:val="aff5"/>
    <w:uiPriority w:val="99"/>
    <w:semiHidden/>
    <w:rsid w:val="00AD5190"/>
    <w:rPr>
      <w:kern w:val="12"/>
      <w:sz w:val="16"/>
      <w:lang w:val="en-US"/>
    </w:rPr>
  </w:style>
  <w:style w:type="character" w:styleId="aff7">
    <w:name w:val="endnote reference"/>
    <w:basedOn w:val="a0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aff8">
    <w:name w:val="Note Heading"/>
    <w:basedOn w:val="a"/>
    <w:next w:val="a"/>
    <w:link w:val="aff9"/>
    <w:uiPriority w:val="99"/>
    <w:semiHidden/>
    <w:rsid w:val="00660EBD"/>
    <w:pPr>
      <w:suppressAutoHyphens/>
      <w:spacing w:before="130" w:after="130" w:line="271" w:lineRule="auto"/>
    </w:pPr>
  </w:style>
  <w:style w:type="character" w:customStyle="1" w:styleId="aff9">
    <w:name w:val="注释标题 字符"/>
    <w:basedOn w:val="a0"/>
    <w:link w:val="aff8"/>
    <w:uiPriority w:val="99"/>
    <w:semiHidden/>
    <w:rsid w:val="00052F24"/>
    <w:rPr>
      <w:kern w:val="12"/>
      <w:lang w:val="en-US"/>
    </w:rPr>
  </w:style>
  <w:style w:type="table" w:styleId="affa">
    <w:name w:val="Table Grid"/>
    <w:aliases w:val="Layout Table"/>
    <w:basedOn w:val="a1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rsid w:val="008A5C1D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rsid w:val="00CC0354"/>
    <w:pPr>
      <w:spacing w:after="0"/>
    </w:pPr>
  </w:style>
  <w:style w:type="table" w:customStyle="1" w:styleId="ABBTableStyle">
    <w:name w:val="ABB Table Style"/>
    <w:basedOn w:val="a1"/>
    <w:uiPriority w:val="99"/>
    <w:rsid w:val="007037E9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A9A9A9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rPr>
        <w:cantSplit w:val="0"/>
        <w:tblHeader/>
      </w:trPr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1A765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a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Tabular">
    <w:name w:val="_Tabular"/>
    <w:basedOn w:val="Body"/>
    <w:uiPriority w:val="29"/>
    <w:rsid w:val="00FA0513"/>
    <w:pPr>
      <w:keepLines/>
      <w:spacing w:after="0"/>
      <w:ind w:left="2268" w:hanging="2268"/>
      <w:contextualSpacing/>
    </w:pPr>
  </w:style>
  <w:style w:type="paragraph" w:customStyle="1" w:styleId="Tabularspaced">
    <w:name w:val="_Tabular spaced"/>
    <w:basedOn w:val="Tabular"/>
    <w:uiPriority w:val="29"/>
    <w:rsid w:val="00FA0513"/>
    <w:pPr>
      <w:spacing w:after="130"/>
      <w:contextualSpacing w:val="0"/>
    </w:pPr>
  </w:style>
  <w:style w:type="paragraph" w:customStyle="1" w:styleId="Bullet2">
    <w:name w:val="_Bullet 2"/>
    <w:basedOn w:val="Bullet1"/>
    <w:uiPriority w:val="5"/>
    <w:qFormat/>
    <w:rsid w:val="004F0DCD"/>
    <w:pPr>
      <w:numPr>
        <w:ilvl w:val="1"/>
      </w:numPr>
      <w:contextualSpacing/>
    </w:pPr>
  </w:style>
  <w:style w:type="paragraph" w:customStyle="1" w:styleId="T1Categorytitle">
    <w:name w:val="_T1 Category title"/>
    <w:basedOn w:val="ABB-x-Heading"/>
    <w:next w:val="a9"/>
    <w:uiPriority w:val="10"/>
    <w:qFormat/>
    <w:rsid w:val="00F66A24"/>
    <w:pPr>
      <w:spacing w:before="0" w:after="80" w:line="240" w:lineRule="exact"/>
    </w:pPr>
    <w:rPr>
      <w:b w:val="0"/>
      <w:caps/>
      <w:spacing w:val="20"/>
      <w:sz w:val="20"/>
    </w:rPr>
  </w:style>
  <w:style w:type="paragraph" w:styleId="22">
    <w:name w:val="List Bullet 2"/>
    <w:basedOn w:val="afc"/>
    <w:uiPriority w:val="99"/>
    <w:semiHidden/>
    <w:rsid w:val="00D90C5F"/>
  </w:style>
  <w:style w:type="paragraph" w:customStyle="1" w:styleId="T4Spacer">
    <w:name w:val="_T4 Spacer"/>
    <w:basedOn w:val="ABB-x-Normal"/>
    <w:next w:val="Body"/>
    <w:uiPriority w:val="10"/>
    <w:qFormat/>
    <w:rsid w:val="00055E5E"/>
    <w:pPr>
      <w:spacing w:after="600"/>
    </w:pPr>
  </w:style>
  <w:style w:type="paragraph" w:customStyle="1" w:styleId="Lead">
    <w:name w:val="_Lead"/>
    <w:basedOn w:val="ABB-x-NormalLight"/>
    <w:next w:val="T4Spacer"/>
    <w:uiPriority w:val="12"/>
    <w:qFormat/>
    <w:rsid w:val="00A62805"/>
    <w:pPr>
      <w:spacing w:before="260" w:after="260" w:line="360" w:lineRule="atLeast"/>
      <w:contextualSpacing/>
    </w:pPr>
    <w:rPr>
      <w:sz w:val="26"/>
    </w:rPr>
  </w:style>
  <w:style w:type="paragraph" w:customStyle="1" w:styleId="ABB-x-Normal">
    <w:name w:val="ABB-x-Normal"/>
    <w:link w:val="ABB-x-NormalChar"/>
    <w:uiPriority w:val="99"/>
    <w:semiHidden/>
    <w:rsid w:val="00CA7B6F"/>
    <w:rPr>
      <w:kern w:val="12"/>
      <w:lang w:val="en-US"/>
    </w:rPr>
  </w:style>
  <w:style w:type="paragraph" w:customStyle="1" w:styleId="ABB-x-NormalLight">
    <w:name w:val="ABB-x-NormalLight"/>
    <w:basedOn w:val="ABB-x-Normal"/>
    <w:uiPriority w:val="99"/>
    <w:semiHidden/>
    <w:rsid w:val="004B7208"/>
  </w:style>
  <w:style w:type="paragraph" w:customStyle="1" w:styleId="T0Cursor">
    <w:name w:val="_T0 Cursor"/>
    <w:basedOn w:val="a9"/>
    <w:next w:val="T1Categorytitle"/>
    <w:uiPriority w:val="10"/>
    <w:qFormat/>
    <w:rsid w:val="00F66A24"/>
    <w:pPr>
      <w:numPr>
        <w:numId w:val="37"/>
      </w:numPr>
      <w:spacing w:after="0" w:line="240" w:lineRule="exact"/>
      <w:ind w:left="0" w:firstLine="0"/>
    </w:pPr>
    <w:rPr>
      <w:rFonts w:ascii="ABBvoice" w:hAnsi="ABBvoice"/>
      <w:caps w:val="0"/>
      <w:color w:val="FF000F" w:themeColor="background2"/>
      <w:spacing w:val="20"/>
      <w:sz w:val="20"/>
    </w:rPr>
  </w:style>
  <w:style w:type="table" w:styleId="affb">
    <w:name w:val="Grid Table Light"/>
    <w:basedOn w:val="a1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BB-x-NormalChar">
    <w:name w:val="ABB-x-Normal Char"/>
    <w:basedOn w:val="a0"/>
    <w:link w:val="ABB-x-Normal"/>
    <w:uiPriority w:val="99"/>
    <w:semiHidden/>
    <w:rsid w:val="00AD5190"/>
    <w:rPr>
      <w:kern w:val="12"/>
      <w:lang w:val="en-US"/>
    </w:rPr>
  </w:style>
  <w:style w:type="paragraph" w:customStyle="1" w:styleId="Figure">
    <w:name w:val="_Figure"/>
    <w:basedOn w:val="Image"/>
    <w:next w:val="ac"/>
    <w:uiPriority w:val="6"/>
    <w:qFormat/>
    <w:rsid w:val="00C61B45"/>
    <w:pPr>
      <w:spacing w:before="300" w:after="130"/>
    </w:pPr>
  </w:style>
  <w:style w:type="character" w:styleId="affc">
    <w:name w:val="Placeholder Text"/>
    <w:basedOn w:val="a0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ABB-x-Heading"/>
    <w:next w:val="Body"/>
    <w:uiPriority w:val="2"/>
    <w:qFormat/>
    <w:rsid w:val="00AC771B"/>
    <w:pPr>
      <w:spacing w:before="130" w:after="0"/>
    </w:pPr>
  </w:style>
  <w:style w:type="paragraph" w:customStyle="1" w:styleId="ABBCursor">
    <w:name w:val="ABB Cursor"/>
    <w:basedOn w:val="Body"/>
    <w:next w:val="Body"/>
    <w:uiPriority w:val="3"/>
    <w:rsid w:val="00B213BE"/>
    <w:pPr>
      <w:keepNext/>
      <w:keepLines/>
      <w:numPr>
        <w:numId w:val="32"/>
      </w:numPr>
      <w:spacing w:before="260" w:after="0"/>
      <w:ind w:left="0" w:firstLine="0"/>
    </w:pPr>
    <w:rPr>
      <w:b/>
    </w:rPr>
  </w:style>
  <w:style w:type="paragraph" w:customStyle="1" w:styleId="FigCaptioncentered">
    <w:name w:val="_Fig Caption centered"/>
    <w:basedOn w:val="ac"/>
    <w:next w:val="Body"/>
    <w:uiPriority w:val="7"/>
    <w:semiHidden/>
    <w:qFormat/>
    <w:rsid w:val="005C2861"/>
    <w:pPr>
      <w:jc w:val="center"/>
    </w:pPr>
  </w:style>
  <w:style w:type="paragraph" w:customStyle="1" w:styleId="Figurecentered">
    <w:name w:val="_Figure centered"/>
    <w:basedOn w:val="Figure"/>
    <w:next w:val="FigCaptioncentered"/>
    <w:uiPriority w:val="6"/>
    <w:semiHidden/>
    <w:qFormat/>
    <w:rsid w:val="005C2861"/>
  </w:style>
  <w:style w:type="paragraph" w:customStyle="1" w:styleId="TableCaptioncentered">
    <w:name w:val="_Table Caption centered"/>
    <w:basedOn w:val="TableCaption"/>
    <w:next w:val="Nospacing"/>
    <w:uiPriority w:val="29"/>
    <w:semiHidden/>
    <w:qFormat/>
    <w:rsid w:val="00B528EA"/>
    <w:pPr>
      <w:jc w:val="center"/>
    </w:pPr>
  </w:style>
  <w:style w:type="character" w:customStyle="1" w:styleId="Bold">
    <w:name w:val="_Bold"/>
    <w:basedOn w:val="a0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823579"/>
    <w:rPr>
      <w:rFonts w:asciiTheme="minorHAnsi" w:hAnsiTheme="minorHAnsi"/>
      <w:b/>
      <w:color w:val="FF000F" w:themeColor="background2"/>
      <w:lang w:val="en-US"/>
    </w:rPr>
  </w:style>
  <w:style w:type="paragraph" w:customStyle="1" w:styleId="Bullet3">
    <w:name w:val="_Bullet 3"/>
    <w:basedOn w:val="Bullet2"/>
    <w:uiPriority w:val="5"/>
    <w:rsid w:val="004F0DCD"/>
    <w:pPr>
      <w:numPr>
        <w:ilvl w:val="2"/>
      </w:numPr>
    </w:pPr>
  </w:style>
  <w:style w:type="paragraph" w:customStyle="1" w:styleId="Num1">
    <w:name w:val="_Num 1"/>
    <w:basedOn w:val="Body"/>
    <w:uiPriority w:val="4"/>
    <w:qFormat/>
    <w:rsid w:val="00827A1B"/>
    <w:pPr>
      <w:numPr>
        <w:numId w:val="36"/>
      </w:numPr>
    </w:pPr>
  </w:style>
  <w:style w:type="paragraph" w:customStyle="1" w:styleId="Num2">
    <w:name w:val="_Num 2"/>
    <w:basedOn w:val="Num1"/>
    <w:uiPriority w:val="4"/>
    <w:qFormat/>
    <w:rsid w:val="00CB60B9"/>
    <w:pPr>
      <w:numPr>
        <w:ilvl w:val="1"/>
      </w:numPr>
      <w:contextualSpacing/>
    </w:pPr>
  </w:style>
  <w:style w:type="paragraph" w:customStyle="1" w:styleId="Num3">
    <w:name w:val="_Num 3"/>
    <w:basedOn w:val="Num2"/>
    <w:uiPriority w:val="4"/>
    <w:rsid w:val="00827A1B"/>
    <w:pPr>
      <w:numPr>
        <w:ilvl w:val="2"/>
      </w:numPr>
    </w:pPr>
  </w:style>
  <w:style w:type="paragraph" w:customStyle="1" w:styleId="Indented">
    <w:name w:val="_Indented"/>
    <w:basedOn w:val="Body"/>
    <w:uiPriority w:val="14"/>
    <w:qFormat/>
    <w:rsid w:val="00C53227"/>
    <w:pPr>
      <w:ind w:left="284"/>
    </w:pPr>
  </w:style>
  <w:style w:type="paragraph" w:customStyle="1" w:styleId="Body">
    <w:name w:val="_Body"/>
    <w:basedOn w:val="ABB-x-Normal"/>
    <w:qFormat/>
    <w:rsid w:val="0026226A"/>
    <w:pPr>
      <w:spacing w:after="130"/>
    </w:pPr>
  </w:style>
  <w:style w:type="paragraph" w:customStyle="1" w:styleId="Nospacing">
    <w:name w:val="_No spacing"/>
    <w:basedOn w:val="Body"/>
    <w:qFormat/>
    <w:rsid w:val="0026226A"/>
    <w:pPr>
      <w:spacing w:after="0"/>
    </w:pPr>
  </w:style>
  <w:style w:type="table" w:customStyle="1" w:styleId="ABBFooterTable">
    <w:name w:val="ABB Footer Table"/>
    <w:basedOn w:val="a1"/>
    <w:uiPriority w:val="99"/>
    <w:rsid w:val="00CB4EE6"/>
    <w:pPr>
      <w:spacing w:before="20" w:after="30" w:line="192" w:lineRule="atLeast"/>
      <w:ind w:left="28" w:right="28"/>
    </w:pPr>
    <w:tblPr>
      <w:tblBorders>
        <w:top w:val="single" w:sz="18" w:space="0" w:color="auto"/>
        <w:left w:val="single" w:sz="4" w:space="0" w:color="A9A9A9"/>
        <w:bottom w:val="single" w:sz="8" w:space="0" w:color="auto"/>
        <w:right w:val="single" w:sz="4" w:space="0" w:color="A9A9A9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FieldText">
    <w:name w:val="FooterTable Field Text"/>
    <w:basedOn w:val="af8"/>
    <w:uiPriority w:val="99"/>
    <w:rsid w:val="00CB4EE6"/>
  </w:style>
  <w:style w:type="paragraph" w:customStyle="1" w:styleId="FooterTableCaption">
    <w:name w:val="FooterTable Caption"/>
    <w:basedOn w:val="FooterTableFieldText"/>
    <w:uiPriority w:val="99"/>
    <w:rsid w:val="00CB4EE6"/>
    <w:pPr>
      <w:spacing w:before="44" w:after="54"/>
    </w:pPr>
    <w:rPr>
      <w:caps/>
      <w:spacing w:val="4"/>
      <w:sz w:val="12"/>
    </w:rPr>
  </w:style>
  <w:style w:type="paragraph" w:customStyle="1" w:styleId="FooterTableCopyright">
    <w:name w:val="FooterTable Copyright"/>
    <w:basedOn w:val="FooterTableCaption"/>
    <w:uiPriority w:val="99"/>
    <w:rsid w:val="00CB4EE6"/>
    <w:pPr>
      <w:spacing w:line="192" w:lineRule="exact"/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customStyle="1" w:styleId="FooterTableDocumentID">
    <w:name w:val="FooterTable Document ID"/>
    <w:basedOn w:val="FooterTableFieldText"/>
    <w:uiPriority w:val="99"/>
    <w:rsid w:val="00CB4EE6"/>
    <w:pPr>
      <w:jc w:val="center"/>
    </w:pPr>
    <w:rPr>
      <w:b/>
    </w:rPr>
  </w:style>
  <w:style w:type="paragraph" w:customStyle="1" w:styleId="Code">
    <w:name w:val="_Code"/>
    <w:basedOn w:val="Nospacing"/>
    <w:link w:val="CodeChar"/>
    <w:uiPriority w:val="17"/>
    <w:qFormat/>
    <w:rsid w:val="00906448"/>
    <w:pPr>
      <w:spacing w:after="130"/>
    </w:pPr>
    <w:rPr>
      <w:rFonts w:ascii="Courier New" w:hAnsi="Courier New"/>
    </w:rPr>
  </w:style>
  <w:style w:type="character" w:customStyle="1" w:styleId="CodeChar">
    <w:name w:val="_Code Char"/>
    <w:basedOn w:val="a0"/>
    <w:link w:val="Code"/>
    <w:uiPriority w:val="17"/>
    <w:rsid w:val="00906448"/>
    <w:rPr>
      <w:rFonts w:ascii="Courier New" w:hAnsi="Courier New"/>
      <w:kern w:val="12"/>
      <w:lang w:val="en-US"/>
    </w:rPr>
  </w:style>
  <w:style w:type="character" w:customStyle="1" w:styleId="Hidden">
    <w:name w:val="_Hidden"/>
    <w:basedOn w:val="a0"/>
    <w:uiPriority w:val="34"/>
    <w:rsid w:val="002F139A"/>
    <w:rPr>
      <w:rFonts w:ascii="ABBvoice" w:hAnsi="ABBvoice"/>
      <w:vanish/>
      <w:color w:val="007A33"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wmf"/><Relationship Id="rId1" Type="http://schemas.openxmlformats.org/officeDocument/2006/relationships/image" Target="media/image7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TRIRUB\AppData\Local\Temp\Templafy\WordVsto\ABB%20-%20Universal1.dotx" TargetMode="External"/></Relationships>
</file>

<file path=word/theme/theme1.xml><?xml version="1.0" encoding="utf-8"?>
<a:theme xmlns:a="http://schemas.openxmlformats.org/drawingml/2006/main" name="ABB 2017">
  <a:themeElements>
    <a:clrScheme name="ABB repositioning">
      <a:dk1>
        <a:srgbClr val="000000"/>
      </a:dk1>
      <a:lt1>
        <a:srgbClr val="FFFFFF"/>
      </a:lt1>
      <a:dk2>
        <a:srgbClr val="6764F6"/>
      </a:dk2>
      <a:lt2>
        <a:srgbClr val="FF000F"/>
      </a:lt2>
      <a:accent1>
        <a:srgbClr val="262626"/>
      </a:accent1>
      <a:accent2>
        <a:srgbClr val="6E6E6E"/>
      </a:accent2>
      <a:accent3>
        <a:srgbClr val="A9A9A9"/>
      </a:accent3>
      <a:accent4>
        <a:srgbClr val="D2D2D2"/>
      </a:accent4>
      <a:accent5>
        <a:srgbClr val="F0F0F0"/>
      </a:accent5>
      <a:accent6>
        <a:srgbClr val="FAFAFA"/>
      </a:accent6>
      <a:hlink>
        <a:srgbClr val="FF000F"/>
      </a:hlink>
      <a:folHlink>
        <a:srgbClr val="6E6E6E"/>
      </a:folHlink>
    </a:clrScheme>
    <a:fontScheme name="ABB Fonts">
      <a:majorFont>
        <a:latin typeface="ABBvoice"/>
        <a:ea typeface="黑体"/>
        <a:cs typeface="ABBvoice"/>
      </a:majorFont>
      <a:minorFont>
        <a:latin typeface="ABBvoice"/>
        <a:ea typeface="宋体"/>
        <a:cs typeface="ABBvoice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Chart 1">
      <a:srgbClr val="FF000F"/>
    </a:custClr>
    <a:custClr name="Chart 2">
      <a:srgbClr val="FF957E"/>
    </a:custClr>
    <a:custClr name="Chart 3">
      <a:srgbClr val="FFDCCD"/>
    </a:custClr>
    <a:custClr name="Chart 4">
      <a:srgbClr val="6764F6"/>
    </a:custClr>
    <a:custClr name="Chart 5">
      <a:srgbClr val="93A1FF"/>
    </a:custClr>
    <a:custClr name="Chart 6">
      <a:srgbClr val="E4E7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Chart 7">
      <a:srgbClr val="000000"/>
    </a:custClr>
    <a:custClr name="Chart 8">
      <a:srgbClr val="6E6E6E"/>
    </a:custClr>
    <a:custClr name="Chart 9">
      <a:srgbClr val="A9A9A9"/>
    </a:custClr>
    <a:custClr name="Chart 10">
      <a:srgbClr val="D2D2D2"/>
    </a:custClr>
    <a:custClr name="Chart 11">
      <a:srgbClr val="F0F0F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Blue">
      <a:srgbClr val="004C97"/>
    </a:custClr>
    <a:custClr name="Green">
      <a:srgbClr val="007A33"/>
    </a:custClr>
    <a:custClr name="Yellow">
      <a:srgbClr val="FFD100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emplafyTemplateConfiguration><![CDATA[{"elementsMetadata":[{"elementConfiguration":{"binding":"{{Form.CategoryTitle}}","removeAndKeepContent":false,"disableUpdates":false,"type":"text"},"type":"richTextContentControl","id":"847ff919-516d-45a6-a1cc-4eec9b56c623"},{"elementConfiguration":{"binding":"{{Form.DocumentTitle}}","removeAndKeepContent":false,"disableUpdates":false,"type":"text"},"type":"richTextContentControl","id":"f6b019e3-1758-4be1-93be-4162ed461623"},{"elementConfiguration":{"binding":"{{Form.Subtitle}}","removeAndKeepContent":false,"disableUpdates":false,"type":"text"},"type":"richTextContentControl","id":"c9be2878-ae13-4d29-9037-53347372678c"},{"elementConfiguration":{"binding":"{{Form.DocumentTitle}}","removeAndKeepContent":false,"disableUpdates":false,"type":"text"},"type":"richTextContentControl","id":"539985a7-bfab-4b17-97ef-0249612fa36b"},{"elementConfiguration":{"binding":"{{FormatDateTime(Form.Date,\"yyyy-MM-dd\" )}}","visibility":"","removeAndKeepContent":false,"disableUpdates":false,"type":"text"},"type":"richTextContentControl","id":"6674b27a-2d7e-435a-8f47-ca6579bc5a68"},{"elementConfiguration":{"binding":"{{FormatDateTime(Form.Date,\"yyyy-MM-dd\" )}}","visibility":"","removeAndKeepContent":false,"disableUpdates":false,"type":"text"},"type":"richTextContentControl","id":"dc87ff3f-b568-4c31-bccc-42c6a5164be6"}],"transformationConfigurations":[{"binding":"{{Form.DocumentID}}","namespace":"http://schemas.microsoft.com/office/2006/metadata/properties","path":"/p:properties/documentManagement/*[local-name()=\"ABB_Coll_DocumentId\"]","disableUpdates":false,"type":"customXmlValue"},{"namespace":"http://schemas.microsoft.com/office/2006/metadata/properties","path":"/p:properties/documentManagement/*[local-name()=\"o8cb8facb2054f9d919ea0674048ef40\"]","termId":"{{Form.Language.TermID}}","termName":"{{Form.Language.Name}}","disableUpdates":false,"type":"customXmlManagedMetadata"},{"namespace":"http://schemas.microsoft.com/office/2006/metadata/properties","path":"/p:properties/documentManagement/*[local-name()=\"na4369807a744182aff6832bcef961df\"]","termId":"{{Form.DocumentKind.TermID}}","termName":"{{Form.DocumentKind.DocumentKind}}","disableUpdates":false,"type":"customXmlManagedMetadata"},{"binding":"{{Form.Revision}}","namespace":"http://schemas.microsoft.com/office/2006/metadata/properties","path":"/p:properties/documentManagement/*[local-name()=\"ABB_Coll_DocumentRevisionId\"]","disableUpdates":false,"type":"customXmlValue"},{"binding":"{{Form.LifeCycleStatus.Name}}","namespace":"http://schemas.microsoft.com/office/2006/metadata/properties","path":"/p:properties/documentManagement/*[local-name()=\"ABB_Coll_LifecycleStatus\"]","disableUpdates":false,"type":"customXmlValue"},{"binding":"{{Form.ApprovalDate}}","namespace":"http://schemas.microsoft.com/office/2006/metadata/properties","path":"/p:properties/documentManagement/*[local-name()=\"ABB_Coll_ApprovalDate\"]","disableUpdates":false,"type":"customXmlDateTimeValue"},{"binding":"{{Form.ApprovedByPerson}}","namespace":"http://schemas.microsoft.com/office/2006/metadata/properties","path":"/p:properties/documentManagement/*[local-name()=\"ABB_Coll_ApprovedByPerson\"]","disableUpdates":false,"type":"customXmlValue"},{"binding":"{{Form.OwningOrganization}}","namespace":"http://schemas.microsoft.com/office/2006/metadata/properties","path":"/p:properties/documentManagement/*[local-name()=\"ABB_Coll_OwningOrganization\"]","disableUpdates":false,"type":"customXmlValue"},{"binding":"{{Form.SecurityLevel.Name}}","namespace":"http://schemas.microsoft.com/office/2006/metadata/properties","path":"/p:properties/documentManagement/*[local-name()=\"ABB_Coll_SecurityLevel\"]","disableUpdates":false,"type":"customXmlValue"},{"binding":"{{Form.PreparedDate}}","namespace":"http://schemas.microsoft.com/office/2006/metadata/properties","path":"/p:properties/documentManagement/*[local-name()=\"ABB_Coll_PreparedDate\"]","disableUpdates":false,"type":"customXmlDateTimeValue"},{"binding":"{{IfElse(Equals(Form.PreparedByPerson, \"\"), UserProfile.Name, Form.PreparedByPerson)}}","namespace":"http://schemas.microsoft.com/office/2006/metadata/properties","path":"/p:properties/documentManagement/*[local-name()=\"ABB_Coll_PreparedByPerson\"]","disableUpdates":false,"type":"customXmlValue"},{"documentName":"{{Form.DocumentTitle}}","type":"documentName"},{"language":"{{DocumentLanguage}}","disableUpdates":false,"type":"proofingLanguage"},{"propertyName":"title","propertyValue":"{{Form.DocumentTitle}}","disableUpdates":false,"type":"documentProperty"}],"templateName":"ABB - Universal","templateDescription":"","enableDocumentContentUpdater":true,"version":"2.0"}]]></TemplafyTemplateConfiguratio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TemplafyFormConfiguration><![CDATA[{"formFields":[{"type":"heading","name":"DocumentInfo","label":"Document Info"},{"required":false,"placeholder":"","lines":1,"shareValue":false,"type":"textBox","name":"CategoryTitle","label":"Category Title"},{"required":false,"placeholder":"","lines":1,"shareValue":false,"type":"textBox","name":"Subtitle","label":"Subtitle"},{"required":false,"maxLength":4,"placeholder":"","lines":1,"defaultValue":"{{FormatDateTime(Now(),\"yyyy\")}}","shareValue":false,"type":"textBox","name":"PublicationYear","label":"Year of first publication"},{"required":false,"shareValue":false,"type":"datePicker","name":"Date","label":"Date"},{"type":"heading","name":"SharePoint","label":"Share Point Bindings"},{"required":false,"placeholder":"","lines":1,"shareValue":false,"type":"textBox","name":"DocumentTitle","label":"Document Title"},{"required":false,"placeholder":"","lines":1,"shareValue":false,"type":"textBox","name":"DocumentID","label":"Document ID"},{"required":false,"maxLength":10,"placeholder":"","lines":1,"defaultValue":"A","shareValue":false,"type":"textBox","name":"Revision","label":"Revision"},{"required":false,"shareValue":false,"type":"datePicker","name":"ApprovalDate","label":"Approval Date"},{"required":false,"placeholder":"","lines":1,"shareValue":false,"type":"textBox","name":"ApprovedByPerson","label":"Approved By Person"},{"required":true,"shareValue":false,"type":"datePicker","name":"PreparedDate","label":"Prepared Date"},{"required":false,"placeholder":"","lines":1,"defaultValue":"{{UserProfile.Name}}","shareValue":false,"type":"textBox","name":"PreparedByPerson","label":"Prepared By Person"},{"distinct":false,"hideIfNoUserInteractionRequired":false,"required":false,"autoSelectFirstOption":false,"shareValue":false,"type":"dropDown","dataSourceName":"DocumentKinds","dataSourceFieldName":"DocumentKind","name":"DocumentKind","label":"Document Kind"},{"dataSourceReadbackFieldName":"Name","distinct":false,"hideIfNoUserInteractionRequired":false,"required":false,"defaultValue":"en - English","autoSelectFirstOption":false,"shareValue":false,"type":"dropDown","dataSourceName":"LanguageCodes","dataSourceFieldName":"LanguageCodeName","name":"Language","label":"Language"},{"distinct":false,"hideIfNoUserInteractionRequired":false,"required":false,"defaultValue":"Draft","autoSelectFirstOption":false,"shareValue":false,"type":"dropDown","dataSourceName":"LifeCycleStatus","dataSourceFieldName":"Name","name":"LifeCycleStatus","label":"Life Cycle Status"},{"required":false,"placeholder":"","lines":1,"shareValue":false,"type":"textBox","name":"OwningOrganization","label":"Owning Organization"},{"distinct":false,"hideIfNoUserInteractionRequired":false,"required":false,"defaultValue":"Internal","autoSelectFirstOption":false,"shareValue":false,"type":"dropDown","dataSourceName":"SecurityLevels","dataSourceFieldName":"Name","name":"SecurityLevel","label":"Security Level"}],"formDataEntries":[{"name":"PublicationYear","value":"OsR5ilatzh5EYk1dGzpg3Q=="},{"name":"Revision","value":"C6j+TuaEpeVNz8saulC2Aw=="},{"name":"PreparedDate","value":"ii01+SABS6V1DbZ9vHuI4Q=="},{"name":"PreparedByPerson","value":"v3GgvXPSupUwUri8qmkbIA=="},{"name":"Language","value":"nVWUwVCH4hPlxqXy4HP9YtfdIMCGVn0BS77jADLFKoo="},{"name":"LifeCycleStatus","value":"QnWOujKLJp1RvJFaXvBl6HPTKUr9NiUrF8/eA/+Hz0E="},{"name":"SecurityLevel","value":"8iEPDdkQKyPNtllVF8CxdnbMNXTJTcrKkwA+I958GtQ="}]}]]></TemplafyFormConfiguratio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B037CE308A8648AE36B1847F7F69B0" ma:contentTypeVersion="20" ma:contentTypeDescription="Creare un nuovo documento." ma:contentTypeScope="" ma:versionID="74bf93c4e9efa6698479b5082a7ce93b">
  <xsd:schema xmlns:xsd="http://www.w3.org/2001/XMLSchema" xmlns:xs="http://www.w3.org/2001/XMLSchema" xmlns:p="http://schemas.microsoft.com/office/2006/metadata/properties" xmlns:ns2="238d192e-1922-4f3f-b12d-169eda30af84" xmlns:ns3="e75ca1a9-3a86-4da6-bfac-48d209cfc1d5" xmlns:ns4="71d29222-2c5f-45ad-9aa5-4c2d15fddbe9" targetNamespace="http://schemas.microsoft.com/office/2006/metadata/properties" ma:root="true" ma:fieldsID="3bba5536986edda307f5a722b75b7bfc" ns2:_="" ns3:_="" ns4:_="">
    <xsd:import namespace="238d192e-1922-4f3f-b12d-169eda30af84"/>
    <xsd:import namespace="e75ca1a9-3a86-4da6-bfac-48d209cfc1d5"/>
    <xsd:import namespace="71d29222-2c5f-45ad-9aa5-4c2d15fdd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BillingMetadata" minOccurs="0"/>
                <xsd:element ref="ns2:Sl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8d192e-1922-4f3f-b12d-169eda30a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13e722c5-bebe-4801-a6ac-67aa35eba0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SlNo" ma:index="26" nillable="true" ma:displayName="Sl No" ma:format="Dropdown" ma:internalName="SlNo" ma:percentage="FALSE">
      <xsd:simpleType>
        <xsd:restriction base="dms:Number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ca1a9-3a86-4da6-bfac-48d209cfc1d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29222-2c5f-45ad-9aa5-4c2d15fddbe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f8615f76-03b1-4095-a069-d8ed07d593e2}" ma:internalName="TaxCatchAll" ma:showField="CatchAllData" ma:web="e75ca1a9-3a86-4da6-bfac-48d209cfc1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d29222-2c5f-45ad-9aa5-4c2d15fddbe9" xsi:nil="true"/>
    <lcf76f155ced4ddcb4097134ff3c332f xmlns="238d192e-1922-4f3f-b12d-169eda30af84">
      <Terms xmlns="http://schemas.microsoft.com/office/infopath/2007/PartnerControls"/>
    </lcf76f155ced4ddcb4097134ff3c332f>
    <SlNo xmlns="238d192e-1922-4f3f-b12d-169eda30af84" xsi:nil="true"/>
  </documentManagement>
</p:properties>
</file>

<file path=customXml/itemProps1.xml><?xml version="1.0" encoding="utf-8"?>
<ds:datastoreItem xmlns:ds="http://schemas.openxmlformats.org/officeDocument/2006/customXml" ds:itemID="{5B3E1F66-9565-4EC9-80AD-C1ED53EFBE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AEABC3-0227-4B21-A11F-EB16821DFE80}">
  <ds:schemaRefs/>
</ds:datastoreItem>
</file>

<file path=customXml/itemProps3.xml><?xml version="1.0" encoding="utf-8"?>
<ds:datastoreItem xmlns:ds="http://schemas.openxmlformats.org/officeDocument/2006/customXml" ds:itemID="{3E851B03-3307-40E6-B719-D1A258B15A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FBECE5-FEAD-400C-BD7D-E3F53C1F1B38}">
  <ds:schemaRefs/>
</ds:datastoreItem>
</file>

<file path=customXml/itemProps5.xml><?xml version="1.0" encoding="utf-8"?>
<ds:datastoreItem xmlns:ds="http://schemas.openxmlformats.org/officeDocument/2006/customXml" ds:itemID="{B9D6A4CA-8879-43A4-A352-7ACD2F442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8d192e-1922-4f3f-b12d-169eda30af84"/>
    <ds:schemaRef ds:uri="e75ca1a9-3a86-4da6-bfac-48d209cfc1d5"/>
    <ds:schemaRef ds:uri="71d29222-2c5f-45ad-9aa5-4c2d15fdd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C09FC47-4015-4252-99EB-ED1CCAE8C025}">
  <ds:schemaRefs>
    <ds:schemaRef ds:uri="http://schemas.microsoft.com/office/2006/metadata/properties"/>
    <ds:schemaRef ds:uri="http://schemas.microsoft.com/office/infopath/2007/PartnerControls"/>
    <ds:schemaRef ds:uri="71d29222-2c5f-45ad-9aa5-4c2d15fddbe9"/>
    <ds:schemaRef ds:uri="238d192e-1922-4f3f-b12d-169eda30af84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ABB - Universal1.dotx</Template>
  <TotalTime>29</TotalTime>
  <Pages>11</Pages>
  <Words>1655</Words>
  <Characters>1921</Characters>
  <Application>Microsoft Office Word</Application>
  <DocSecurity>0</DocSecurity>
  <Lines>128</Lines>
  <Paragraphs>188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JinLong Teng</cp:lastModifiedBy>
  <cp:revision>14</cp:revision>
  <dcterms:created xsi:type="dcterms:W3CDTF">2025-12-11T10:10:00Z</dcterms:created>
  <dcterms:modified xsi:type="dcterms:W3CDTF">2026-05-17T09:42:00Z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0x0101007FB037CE308A8648AE36B1847F7F69B0</vt:lpwstr>
  </property>
  <property fmtid="{D5CDD505-2E9C-101B-9397-08002B2CF9AE}" pid="3" name="ABB_Coll_LanguageCode">
    <vt:lpwstr>3;#aa|e23899c8-0e6b-4ae8-b520-324f014d1297</vt:lpwstr>
  </property>
  <property fmtid="{D5CDD505-2E9C-101B-9397-08002B2CF9AE}" pid="4" name="ABB_Coll_DocumentKind">
    <vt:lpwstr>5;#3D model|a82cccbf-c9ea-434b-9370-b1340cedaebf</vt:lpwstr>
  </property>
  <property fmtid="{D5CDD505-2E9C-101B-9397-08002B2CF9AE}" pid="5" name="TemplafyTenantId">
    <vt:lpwstr>abb</vt:lpwstr>
  </property>
  <property fmtid="{D5CDD505-2E9C-101B-9397-08002B2CF9AE}" pid="6" name="TemplafyTemplateId">
    <vt:lpwstr>638097193551424160</vt:lpwstr>
  </property>
  <property fmtid="{D5CDD505-2E9C-101B-9397-08002B2CF9AE}" pid="7" name="TemplafyUserProfileId">
    <vt:lpwstr>905372080625418249</vt:lpwstr>
  </property>
  <property fmtid="{D5CDD505-2E9C-101B-9397-08002B2CF9AE}" pid="8" name="TemplafyLanguageCode">
    <vt:lpwstr>en-US</vt:lpwstr>
  </property>
  <property fmtid="{D5CDD505-2E9C-101B-9397-08002B2CF9AE}" pid="9" name="TemplafyFromBlank">
    <vt:bool>false</vt:bool>
  </property>
  <property fmtid="{D5CDD505-2E9C-101B-9397-08002B2CF9AE}" pid="10" name="MediaServiceImageTags">
    <vt:lpwstr/>
  </property>
</Properties>
</file>